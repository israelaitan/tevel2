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0DF0F" w14:textId="77777777" w:rsidR="00B9528D" w:rsidRPr="00B9528D" w:rsidRDefault="00B9528D" w:rsidP="006608A6">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51A7A" w14:paraId="2486F300" w14:textId="77777777" w:rsidTr="00251A7A">
        <w:tc>
          <w:tcPr>
            <w:tcW w:w="9628" w:type="dxa"/>
          </w:tcPr>
          <w:p w14:paraId="172A0A75" w14:textId="03D3C273" w:rsidR="00251A7A" w:rsidRDefault="00E030CB" w:rsidP="001E4CCB">
            <w:pPr>
              <w:pStyle w:val="Title"/>
              <w:jc w:val="center"/>
            </w:pPr>
            <w:r>
              <w:fldChar w:fldCharType="begin"/>
            </w:r>
            <w:r>
              <w:instrText xml:space="preserve"> TITLE   \* MERGEFORMAT </w:instrText>
            </w:r>
            <w:r>
              <w:fldChar w:fldCharType="separate"/>
            </w:r>
            <w:r w:rsidR="00944BF7">
              <w:t>OBC Assembly Procedure</w:t>
            </w:r>
            <w:r>
              <w:fldChar w:fldCharType="end"/>
            </w:r>
            <w:r w:rsidR="0070752F">
              <w:t xml:space="preserve"> </w:t>
            </w:r>
          </w:p>
          <w:p w14:paraId="42DFF356" w14:textId="77777777" w:rsidR="00251A7A" w:rsidRDefault="00251A7A" w:rsidP="00B9528D"/>
        </w:tc>
      </w:tr>
      <w:tr w:rsidR="00251A7A" w14:paraId="715849C7" w14:textId="77777777" w:rsidTr="00251A7A">
        <w:tc>
          <w:tcPr>
            <w:tcW w:w="9628" w:type="dxa"/>
          </w:tcPr>
          <w:p w14:paraId="682508C9" w14:textId="7AABC2C4" w:rsidR="00251A7A" w:rsidRDefault="00E030CB" w:rsidP="001E4CCB">
            <w:pPr>
              <w:jc w:val="center"/>
            </w:pPr>
            <w:r>
              <w:fldChar w:fldCharType="begin"/>
            </w:r>
            <w:r>
              <w:instrText xml:space="preserve"> DOCPROPERTY  ISIS-DocID  \* MERGEFORMAT </w:instrText>
            </w:r>
            <w:r>
              <w:fldChar w:fldCharType="separate"/>
            </w:r>
            <w:r w:rsidR="00944BF7">
              <w:t>ISIS-TVL2-PRC-0001</w:t>
            </w:r>
            <w:r>
              <w:fldChar w:fldCharType="end"/>
            </w:r>
          </w:p>
          <w:p w14:paraId="6FCEF34A" w14:textId="77777777" w:rsidR="00251A7A" w:rsidRDefault="00251A7A" w:rsidP="001E4CCB">
            <w:pPr>
              <w:jc w:val="center"/>
            </w:pPr>
          </w:p>
        </w:tc>
      </w:tr>
      <w:tr w:rsidR="00251A7A" w14:paraId="758C91D9" w14:textId="77777777" w:rsidTr="00251A7A">
        <w:tc>
          <w:tcPr>
            <w:tcW w:w="9628" w:type="dxa"/>
          </w:tcPr>
          <w:p w14:paraId="631346B6" w14:textId="77777777" w:rsidR="00251A7A" w:rsidRDefault="00251A7A" w:rsidP="001E4CCB">
            <w:pPr>
              <w:jc w:val="center"/>
            </w:pPr>
          </w:p>
        </w:tc>
      </w:tr>
      <w:tr w:rsidR="00251A7A" w14:paraId="194873AC" w14:textId="77777777" w:rsidTr="00251A7A">
        <w:tc>
          <w:tcPr>
            <w:tcW w:w="9628" w:type="dxa"/>
          </w:tcPr>
          <w:p w14:paraId="2CC43AF4" w14:textId="20D2BAFA" w:rsidR="00251A7A" w:rsidRPr="006B6A62" w:rsidRDefault="00251A7A" w:rsidP="001E4CCB">
            <w:pPr>
              <w:jc w:val="center"/>
            </w:pPr>
            <w:r>
              <w:t xml:space="preserve">Version: </w:t>
            </w:r>
            <w:r w:rsidR="00E030CB">
              <w:fldChar w:fldCharType="begin"/>
            </w:r>
            <w:r w:rsidR="00E030CB">
              <w:instrText xml:space="preserve"> DOCPROPERTY  ISIS-DocVersion  \* MERGEFORMAT </w:instrText>
            </w:r>
            <w:r w:rsidR="00E030CB">
              <w:fldChar w:fldCharType="separate"/>
            </w:r>
            <w:r w:rsidR="00944BF7">
              <w:t>1.0</w:t>
            </w:r>
            <w:r w:rsidR="00E030CB">
              <w:fldChar w:fldCharType="end"/>
            </w:r>
          </w:p>
          <w:p w14:paraId="7F1665B3" w14:textId="77777777" w:rsidR="00251A7A" w:rsidRDefault="00251A7A" w:rsidP="001E4CCB">
            <w:pPr>
              <w:jc w:val="center"/>
            </w:pPr>
          </w:p>
        </w:tc>
      </w:tr>
      <w:tr w:rsidR="00057C5C" w14:paraId="55A5441A" w14:textId="77777777" w:rsidTr="00251A7A">
        <w:tc>
          <w:tcPr>
            <w:tcW w:w="9628" w:type="dxa"/>
          </w:tcPr>
          <w:p w14:paraId="0B8A59D7" w14:textId="1263E6F5" w:rsidR="00057C5C" w:rsidRDefault="00057C5C" w:rsidP="001E4CCB">
            <w:pPr>
              <w:jc w:val="center"/>
            </w:pPr>
            <w:r>
              <w:t xml:space="preserve">CI Number: </w:t>
            </w:r>
            <w:r w:rsidR="00E030CB">
              <w:fldChar w:fldCharType="begin"/>
            </w:r>
            <w:r w:rsidR="00E030CB">
              <w:instrText xml:space="preserve"> DOCPROPERTY  ISIS-CINum  \* MERGEFORMAT </w:instrText>
            </w:r>
            <w:r w:rsidR="00E030CB">
              <w:fldChar w:fldCharType="separate"/>
            </w:r>
            <w:r w:rsidR="00944BF7">
              <w:t>SS-001-003-001</w:t>
            </w:r>
            <w:r w:rsidR="00E030CB">
              <w:fldChar w:fldCharType="end"/>
            </w:r>
          </w:p>
        </w:tc>
      </w:tr>
      <w:tr w:rsidR="00B33C82" w14:paraId="6C5AB3B9" w14:textId="77777777" w:rsidTr="00251A7A">
        <w:trPr>
          <w:hidden/>
        </w:trPr>
        <w:tc>
          <w:tcPr>
            <w:tcW w:w="9628" w:type="dxa"/>
          </w:tcPr>
          <w:p w14:paraId="40327FB9" w14:textId="20289489" w:rsidR="00B33C82" w:rsidRPr="000B0762" w:rsidRDefault="00B33C82" w:rsidP="001E4CCB">
            <w:pPr>
              <w:jc w:val="center"/>
              <w:rPr>
                <w:vanish/>
              </w:rPr>
            </w:pPr>
            <w:r w:rsidRPr="000B0762">
              <w:rPr>
                <w:vanish/>
              </w:rPr>
              <w:t xml:space="preserve">DRL ID: </w:t>
            </w:r>
            <w:r w:rsidRPr="000B0762">
              <w:rPr>
                <w:vanish/>
              </w:rPr>
              <w:fldChar w:fldCharType="begin"/>
            </w:r>
            <w:r w:rsidRPr="000B0762">
              <w:rPr>
                <w:vanish/>
              </w:rPr>
              <w:instrText xml:space="preserve"> DOCPROPERTY  ISIS-DRLId  \* MERGEFORMAT </w:instrText>
            </w:r>
            <w:r w:rsidRPr="000B0762">
              <w:rPr>
                <w:vanish/>
              </w:rPr>
              <w:fldChar w:fldCharType="separate"/>
            </w:r>
            <w:r w:rsidR="00944BF7">
              <w:rPr>
                <w:vanish/>
              </w:rPr>
              <w:t>N/A</w:t>
            </w:r>
            <w:r w:rsidRPr="000B0762">
              <w:rPr>
                <w:vanish/>
              </w:rPr>
              <w:fldChar w:fldCharType="end"/>
            </w:r>
          </w:p>
        </w:tc>
      </w:tr>
    </w:tbl>
    <w:p w14:paraId="6EADA00A" w14:textId="77777777" w:rsidR="00024FDD" w:rsidRPr="00B9528D" w:rsidRDefault="00024FDD" w:rsidP="00024FDD">
      <w:pPr>
        <w:pStyle w:val="ISIS-Title"/>
      </w:pPr>
      <w:r>
        <w:t>Release Information</w:t>
      </w:r>
    </w:p>
    <w:tbl>
      <w:tblPr>
        <w:tblStyle w:val="ISIS-Table"/>
        <w:tblW w:w="9710" w:type="dxa"/>
        <w:tblLayout w:type="fixed"/>
        <w:tblLook w:val="04A0" w:firstRow="1" w:lastRow="0" w:firstColumn="1" w:lastColumn="0" w:noHBand="0" w:noVBand="1"/>
      </w:tblPr>
      <w:tblGrid>
        <w:gridCol w:w="1418"/>
        <w:gridCol w:w="2268"/>
        <w:gridCol w:w="1984"/>
        <w:gridCol w:w="2622"/>
        <w:gridCol w:w="1418"/>
      </w:tblGrid>
      <w:tr w:rsidR="00024FDD" w14:paraId="65AFFA0C" w14:textId="77777777" w:rsidTr="00063113">
        <w:trPr>
          <w:cnfStyle w:val="100000000000" w:firstRow="1" w:lastRow="0" w:firstColumn="0" w:lastColumn="0" w:oddVBand="0" w:evenVBand="0" w:oddHBand="0" w:evenHBand="0" w:firstRowFirstColumn="0" w:firstRowLastColumn="0" w:lastRowFirstColumn="0" w:lastRowLastColumn="0"/>
        </w:trPr>
        <w:tc>
          <w:tcPr>
            <w:tcW w:w="1418" w:type="dxa"/>
          </w:tcPr>
          <w:p w14:paraId="15E185C3" w14:textId="77777777" w:rsidR="00024FDD" w:rsidRPr="00AF4540" w:rsidRDefault="00024FDD" w:rsidP="00063113"/>
        </w:tc>
        <w:tc>
          <w:tcPr>
            <w:tcW w:w="2268" w:type="dxa"/>
          </w:tcPr>
          <w:p w14:paraId="07D55380" w14:textId="77777777" w:rsidR="00024FDD" w:rsidRPr="00B96162" w:rsidRDefault="00024FDD" w:rsidP="00063113">
            <w:pPr>
              <w:rPr>
                <w:b w:val="0"/>
                <w:bCs/>
              </w:rPr>
            </w:pPr>
            <w:r w:rsidRPr="00B96162">
              <w:rPr>
                <w:bCs/>
              </w:rPr>
              <w:t>Name</w:t>
            </w:r>
          </w:p>
        </w:tc>
        <w:tc>
          <w:tcPr>
            <w:tcW w:w="1984" w:type="dxa"/>
          </w:tcPr>
          <w:p w14:paraId="1DF0F7D2" w14:textId="77777777" w:rsidR="00024FDD" w:rsidRPr="00B96162" w:rsidRDefault="00024FDD" w:rsidP="00063113">
            <w:pPr>
              <w:rPr>
                <w:b w:val="0"/>
                <w:bCs/>
              </w:rPr>
            </w:pPr>
            <w:r w:rsidRPr="00B96162">
              <w:rPr>
                <w:bCs/>
              </w:rPr>
              <w:t xml:space="preserve">Function </w:t>
            </w:r>
          </w:p>
        </w:tc>
        <w:tc>
          <w:tcPr>
            <w:tcW w:w="2622" w:type="dxa"/>
          </w:tcPr>
          <w:p w14:paraId="405FEE1C" w14:textId="77777777" w:rsidR="00024FDD" w:rsidRPr="00B96162" w:rsidRDefault="00024FDD" w:rsidP="00063113">
            <w:pPr>
              <w:rPr>
                <w:b w:val="0"/>
                <w:bCs/>
              </w:rPr>
            </w:pPr>
            <w:r w:rsidRPr="00B96162">
              <w:rPr>
                <w:bCs/>
              </w:rPr>
              <w:t>Signature</w:t>
            </w:r>
          </w:p>
        </w:tc>
        <w:tc>
          <w:tcPr>
            <w:tcW w:w="1418" w:type="dxa"/>
          </w:tcPr>
          <w:p w14:paraId="3B3E7234" w14:textId="77777777" w:rsidR="00024FDD" w:rsidRPr="00B96162" w:rsidRDefault="00024FDD" w:rsidP="00063113">
            <w:pPr>
              <w:rPr>
                <w:b w:val="0"/>
                <w:bCs/>
              </w:rPr>
            </w:pPr>
            <w:r w:rsidRPr="00B96162">
              <w:rPr>
                <w:bCs/>
              </w:rPr>
              <w:t>Date</w:t>
            </w:r>
          </w:p>
        </w:tc>
      </w:tr>
      <w:tr w:rsidR="00024FDD" w14:paraId="1EC43DE1" w14:textId="77777777" w:rsidTr="00063113">
        <w:trPr>
          <w:trHeight w:hRule="exact" w:val="1134"/>
        </w:trPr>
        <w:tc>
          <w:tcPr>
            <w:tcW w:w="1418" w:type="dxa"/>
            <w:vAlign w:val="center"/>
          </w:tcPr>
          <w:p w14:paraId="2B18914D" w14:textId="77777777" w:rsidR="00024FDD" w:rsidRPr="00AF4540" w:rsidRDefault="00024FDD" w:rsidP="00063113">
            <w:r w:rsidRPr="00AF4540">
              <w:t>Prepared by:</w:t>
            </w:r>
          </w:p>
        </w:tc>
        <w:tc>
          <w:tcPr>
            <w:tcW w:w="2268" w:type="dxa"/>
            <w:vAlign w:val="center"/>
          </w:tcPr>
          <w:p w14:paraId="688B02DF" w14:textId="0760F62C" w:rsidR="00024FDD" w:rsidRPr="00AF4540" w:rsidRDefault="00E030CB" w:rsidP="00063113">
            <w:r>
              <w:fldChar w:fldCharType="begin"/>
            </w:r>
            <w:r>
              <w:instrText xml:space="preserve"> DOCPROPERTY  ISIS-PrepByName  \* MERGEFORMAT </w:instrText>
            </w:r>
            <w:r>
              <w:fldChar w:fldCharType="separate"/>
            </w:r>
            <w:r w:rsidR="00944BF7">
              <w:t>C. Vos (CVOS)</w:t>
            </w:r>
            <w:r>
              <w:fldChar w:fldCharType="end"/>
            </w:r>
          </w:p>
        </w:tc>
        <w:tc>
          <w:tcPr>
            <w:tcW w:w="1984" w:type="dxa"/>
            <w:vAlign w:val="center"/>
          </w:tcPr>
          <w:p w14:paraId="37FA254A" w14:textId="3A2FB7F6" w:rsidR="00024FDD" w:rsidRPr="00AF4540" w:rsidRDefault="00E030CB" w:rsidP="00063113">
            <w:r>
              <w:fldChar w:fldCharType="begin"/>
            </w:r>
            <w:r>
              <w:instrText xml:space="preserve"> DOCPROPERTY  ISIS-PrepByFunction  \* MERGEFORMAT </w:instrText>
            </w:r>
            <w:r>
              <w:fldChar w:fldCharType="separate"/>
            </w:r>
            <w:r w:rsidR="00944BF7">
              <w:t>SAIT Engineer</w:t>
            </w:r>
            <w:r>
              <w:fldChar w:fldCharType="end"/>
            </w:r>
          </w:p>
        </w:tc>
        <w:tc>
          <w:tcPr>
            <w:tcW w:w="2622" w:type="dxa"/>
            <w:vAlign w:val="center"/>
          </w:tcPr>
          <w:p w14:paraId="12756087" w14:textId="77777777" w:rsidR="00024FDD" w:rsidRPr="00AF4540" w:rsidRDefault="00024FDD" w:rsidP="00063113"/>
        </w:tc>
        <w:tc>
          <w:tcPr>
            <w:tcW w:w="1418" w:type="dxa"/>
            <w:vAlign w:val="center"/>
          </w:tcPr>
          <w:p w14:paraId="3C04C9F3" w14:textId="77777777" w:rsidR="00024FDD" w:rsidRPr="00AF4540" w:rsidRDefault="00024FDD" w:rsidP="00063113"/>
        </w:tc>
      </w:tr>
      <w:tr w:rsidR="00024FDD" w14:paraId="4B60C8CA" w14:textId="77777777" w:rsidTr="00063113">
        <w:trPr>
          <w:trHeight w:hRule="exact" w:val="1134"/>
        </w:trPr>
        <w:tc>
          <w:tcPr>
            <w:tcW w:w="1418" w:type="dxa"/>
            <w:vAlign w:val="center"/>
          </w:tcPr>
          <w:p w14:paraId="6986A8F8" w14:textId="77777777" w:rsidR="00024FDD" w:rsidRPr="00AF4540" w:rsidRDefault="00024FDD" w:rsidP="00063113">
            <w:r w:rsidRPr="00AF4540">
              <w:t>Reviewed by:</w:t>
            </w:r>
          </w:p>
        </w:tc>
        <w:tc>
          <w:tcPr>
            <w:tcW w:w="2268" w:type="dxa"/>
            <w:vAlign w:val="center"/>
          </w:tcPr>
          <w:p w14:paraId="6E0D0FD4" w14:textId="4E33A032" w:rsidR="00024FDD" w:rsidRPr="00AF4540" w:rsidRDefault="00E030CB" w:rsidP="00063113">
            <w:r>
              <w:fldChar w:fldCharType="begin"/>
            </w:r>
            <w:r>
              <w:instrText xml:space="preserve"> DOCPROPERTY  ISIS-RevByName  \* MERGEFORMAT </w:instrText>
            </w:r>
            <w:r>
              <w:fldChar w:fldCharType="separate"/>
            </w:r>
            <w:r w:rsidR="00944BF7">
              <w:t>H. Santos (HSAN)</w:t>
            </w:r>
            <w:r>
              <w:fldChar w:fldCharType="end"/>
            </w:r>
          </w:p>
        </w:tc>
        <w:tc>
          <w:tcPr>
            <w:tcW w:w="1984" w:type="dxa"/>
            <w:vAlign w:val="center"/>
          </w:tcPr>
          <w:p w14:paraId="06251AC6" w14:textId="5A20F06C" w:rsidR="00024FDD" w:rsidRPr="00AF4540" w:rsidRDefault="00E030CB" w:rsidP="00063113">
            <w:r>
              <w:fldChar w:fldCharType="begin"/>
            </w:r>
            <w:r>
              <w:instrText xml:space="preserve"> DOCPROPERTY  ISIS-RevByFunction  \* MERGEFORMAT </w:instrText>
            </w:r>
            <w:r>
              <w:fldChar w:fldCharType="separate"/>
            </w:r>
            <w:r w:rsidR="00944BF7">
              <w:t>SAIT Engineer</w:t>
            </w:r>
            <w:r>
              <w:fldChar w:fldCharType="end"/>
            </w:r>
          </w:p>
        </w:tc>
        <w:tc>
          <w:tcPr>
            <w:tcW w:w="2622" w:type="dxa"/>
            <w:vAlign w:val="center"/>
          </w:tcPr>
          <w:p w14:paraId="5880E0FD" w14:textId="77777777" w:rsidR="00024FDD" w:rsidRPr="00AF4540" w:rsidRDefault="00024FDD" w:rsidP="00063113"/>
        </w:tc>
        <w:tc>
          <w:tcPr>
            <w:tcW w:w="1418" w:type="dxa"/>
            <w:vAlign w:val="center"/>
          </w:tcPr>
          <w:p w14:paraId="6344398D" w14:textId="77777777" w:rsidR="00024FDD" w:rsidRPr="00AF4540" w:rsidRDefault="00024FDD" w:rsidP="00063113"/>
        </w:tc>
      </w:tr>
      <w:tr w:rsidR="00024FDD" w14:paraId="7863CCA5" w14:textId="77777777" w:rsidTr="00063113">
        <w:trPr>
          <w:trHeight w:hRule="exact" w:val="1134"/>
        </w:trPr>
        <w:tc>
          <w:tcPr>
            <w:tcW w:w="1418" w:type="dxa"/>
            <w:vAlign w:val="center"/>
          </w:tcPr>
          <w:p w14:paraId="5B03BCCE" w14:textId="77777777" w:rsidR="00024FDD" w:rsidRPr="00AF4540" w:rsidRDefault="00024FDD" w:rsidP="00063113">
            <w:r w:rsidRPr="00AF4540">
              <w:t>Approved by:</w:t>
            </w:r>
          </w:p>
        </w:tc>
        <w:tc>
          <w:tcPr>
            <w:tcW w:w="2268" w:type="dxa"/>
            <w:vAlign w:val="center"/>
          </w:tcPr>
          <w:p w14:paraId="396F195B" w14:textId="6AC76B02" w:rsidR="00024FDD" w:rsidRPr="00AF4540" w:rsidRDefault="00E030CB" w:rsidP="00063113">
            <w:r>
              <w:fldChar w:fldCharType="begin"/>
            </w:r>
            <w:r>
              <w:instrText xml:space="preserve"> DOCPROPERTY  ISIS-ApprovByName  \* MERGEFORMAT </w:instrText>
            </w:r>
            <w:r>
              <w:fldChar w:fldCharType="separate"/>
            </w:r>
            <w:r w:rsidR="00944BF7">
              <w:t>G. Ferreira (GFER)</w:t>
            </w:r>
            <w:r>
              <w:fldChar w:fldCharType="end"/>
            </w:r>
          </w:p>
        </w:tc>
        <w:tc>
          <w:tcPr>
            <w:tcW w:w="1984" w:type="dxa"/>
            <w:vAlign w:val="center"/>
          </w:tcPr>
          <w:p w14:paraId="762C8ED3" w14:textId="4D580136" w:rsidR="00024FDD" w:rsidRPr="00AF4540" w:rsidRDefault="00E030CB" w:rsidP="00063113">
            <w:r>
              <w:fldChar w:fldCharType="begin"/>
            </w:r>
            <w:r>
              <w:instrText xml:space="preserve"> DOCPROPERTY  ISIS-ApprovByFunction  \* MERGEFORMAT </w:instrText>
            </w:r>
            <w:r>
              <w:fldChar w:fldCharType="separate"/>
            </w:r>
            <w:r w:rsidR="00944BF7">
              <w:t>QA/PA Engineer</w:t>
            </w:r>
            <w:r>
              <w:fldChar w:fldCharType="end"/>
            </w:r>
          </w:p>
        </w:tc>
        <w:tc>
          <w:tcPr>
            <w:tcW w:w="2622" w:type="dxa"/>
            <w:vAlign w:val="center"/>
          </w:tcPr>
          <w:p w14:paraId="26701B88" w14:textId="77777777" w:rsidR="00024FDD" w:rsidRPr="00AF4540" w:rsidRDefault="00024FDD" w:rsidP="00063113"/>
        </w:tc>
        <w:tc>
          <w:tcPr>
            <w:tcW w:w="1418" w:type="dxa"/>
            <w:vAlign w:val="center"/>
          </w:tcPr>
          <w:p w14:paraId="35DCF305" w14:textId="77777777" w:rsidR="00024FDD" w:rsidRPr="00AF4540" w:rsidRDefault="00024FDD" w:rsidP="00063113"/>
        </w:tc>
      </w:tr>
      <w:tr w:rsidR="00024FDD" w14:paraId="2FEDBA90" w14:textId="77777777" w:rsidTr="00063113">
        <w:trPr>
          <w:trHeight w:hRule="exact" w:val="1134"/>
        </w:trPr>
        <w:tc>
          <w:tcPr>
            <w:tcW w:w="1418" w:type="dxa"/>
            <w:vAlign w:val="center"/>
          </w:tcPr>
          <w:p w14:paraId="27AEE13C" w14:textId="77777777" w:rsidR="00024FDD" w:rsidRPr="00AF4540" w:rsidRDefault="00024FDD" w:rsidP="00063113">
            <w:r w:rsidRPr="00AF4540">
              <w:t>Authorized by:</w:t>
            </w:r>
          </w:p>
        </w:tc>
        <w:tc>
          <w:tcPr>
            <w:tcW w:w="2268" w:type="dxa"/>
            <w:vAlign w:val="center"/>
          </w:tcPr>
          <w:p w14:paraId="7B03880B" w14:textId="7F8F2D96" w:rsidR="00024FDD" w:rsidRPr="00AF4540" w:rsidRDefault="009918BB" w:rsidP="00063113">
            <w:r>
              <w:fldChar w:fldCharType="begin"/>
            </w:r>
            <w:r>
              <w:instrText xml:space="preserve"> DOCPROPERTY  ISIS-AuthByName  \* MERGEFORMAT </w:instrText>
            </w:r>
            <w:r>
              <w:fldChar w:fldCharType="end"/>
            </w:r>
            <w:r w:rsidR="00024FDD" w:rsidRPr="00AF4540">
              <w:t xml:space="preserve"> </w:t>
            </w:r>
          </w:p>
        </w:tc>
        <w:tc>
          <w:tcPr>
            <w:tcW w:w="1984" w:type="dxa"/>
            <w:vAlign w:val="center"/>
          </w:tcPr>
          <w:p w14:paraId="5187189D" w14:textId="28DE7004" w:rsidR="00024FDD" w:rsidRPr="00AF4540" w:rsidRDefault="009918BB" w:rsidP="00063113">
            <w:r>
              <w:fldChar w:fldCharType="begin"/>
            </w:r>
            <w:r>
              <w:instrText xml:space="preserve"> DOCPROPERTY  ISIS-AuthByFunction  \* MERGEFORMAT </w:instrText>
            </w:r>
            <w:r>
              <w:fldChar w:fldCharType="end"/>
            </w:r>
          </w:p>
        </w:tc>
        <w:tc>
          <w:tcPr>
            <w:tcW w:w="2622" w:type="dxa"/>
            <w:vAlign w:val="center"/>
          </w:tcPr>
          <w:p w14:paraId="46C81A5F" w14:textId="77777777" w:rsidR="00024FDD" w:rsidRPr="00AF4540" w:rsidRDefault="00024FDD" w:rsidP="00063113"/>
        </w:tc>
        <w:tc>
          <w:tcPr>
            <w:tcW w:w="1418" w:type="dxa"/>
            <w:vAlign w:val="center"/>
          </w:tcPr>
          <w:p w14:paraId="05A89877" w14:textId="77777777" w:rsidR="00024FDD" w:rsidRPr="00AF4540" w:rsidRDefault="00024FDD" w:rsidP="00063113"/>
        </w:tc>
      </w:tr>
    </w:tbl>
    <w:p w14:paraId="4E1AFC08" w14:textId="77777777" w:rsidR="00024FDD" w:rsidRDefault="00024FDD" w:rsidP="00024FDD">
      <w:pPr>
        <w:pStyle w:val="BodyText"/>
      </w:pPr>
    </w:p>
    <w:p w14:paraId="21AD0D8D" w14:textId="77777777" w:rsidR="002A39F9" w:rsidRDefault="002A39F9">
      <w:pPr>
        <w:spacing w:line="259" w:lineRule="auto"/>
        <w:jc w:val="left"/>
        <w:rPr>
          <w:b/>
          <w:bCs/>
          <w:color w:val="13274C" w:themeColor="text1" w:themeTint="E6"/>
        </w:rPr>
      </w:pPr>
      <w:r>
        <w:br w:type="page"/>
      </w:r>
    </w:p>
    <w:p w14:paraId="7C4390F3" w14:textId="394831D8" w:rsidR="00B9528D" w:rsidRPr="00B9528D" w:rsidRDefault="00024FDD" w:rsidP="00024FDD">
      <w:pPr>
        <w:pStyle w:val="ISIS-Title"/>
      </w:pPr>
      <w:r>
        <w:lastRenderedPageBreak/>
        <w:t>Assembly Execution Information</w:t>
      </w:r>
    </w:p>
    <w:tbl>
      <w:tblPr>
        <w:tblStyle w:val="TableGrid"/>
        <w:tblW w:w="5000" w:type="pct"/>
        <w:tblLook w:val="04A0" w:firstRow="1" w:lastRow="0" w:firstColumn="1" w:lastColumn="0" w:noHBand="0" w:noVBand="1"/>
      </w:tblPr>
      <w:tblGrid>
        <w:gridCol w:w="1980"/>
        <w:gridCol w:w="2834"/>
        <w:gridCol w:w="2551"/>
        <w:gridCol w:w="2263"/>
      </w:tblGrid>
      <w:tr w:rsidR="002A39F9" w:rsidRPr="00195377" w14:paraId="79FC13F6" w14:textId="77777777" w:rsidTr="002A39F9">
        <w:trPr>
          <w:trHeight w:val="1247"/>
        </w:trPr>
        <w:tc>
          <w:tcPr>
            <w:tcW w:w="2500" w:type="pct"/>
            <w:gridSpan w:val="2"/>
          </w:tcPr>
          <w:p w14:paraId="471CB682" w14:textId="23F0CE7D" w:rsidR="002A39F9" w:rsidRPr="002A39F9" w:rsidRDefault="002A39F9" w:rsidP="002A39F9">
            <w:pPr>
              <w:pStyle w:val="BodyText"/>
              <w:rPr>
                <w:b/>
                <w:bCs/>
              </w:rPr>
            </w:pPr>
            <w:r>
              <w:rPr>
                <w:b/>
                <w:bCs/>
              </w:rPr>
              <w:t>IOBC_MB</w:t>
            </w:r>
          </w:p>
          <w:p w14:paraId="45154118" w14:textId="3841E50B" w:rsidR="002A39F9" w:rsidRPr="00195377" w:rsidRDefault="002A39F9" w:rsidP="00795B13">
            <w:pPr>
              <w:pStyle w:val="BodyText"/>
              <w:jc w:val="center"/>
            </w:pPr>
            <w:r w:rsidRPr="00195377">
              <w:t xml:space="preserve">Serial Nr = </w:t>
            </w:r>
          </w:p>
        </w:tc>
        <w:tc>
          <w:tcPr>
            <w:tcW w:w="2500" w:type="pct"/>
            <w:gridSpan w:val="2"/>
          </w:tcPr>
          <w:p w14:paraId="6D8CBCDF" w14:textId="0B004340" w:rsidR="002A39F9" w:rsidRPr="002A39F9" w:rsidRDefault="002A39F9" w:rsidP="002A39F9">
            <w:pPr>
              <w:pStyle w:val="BodyText"/>
              <w:rPr>
                <w:b/>
                <w:bCs/>
              </w:rPr>
            </w:pPr>
            <w:r>
              <w:rPr>
                <w:b/>
                <w:bCs/>
              </w:rPr>
              <w:t>IOBC_DB</w:t>
            </w:r>
          </w:p>
          <w:p w14:paraId="0EBCB888" w14:textId="3FEE37E2" w:rsidR="002A39F9" w:rsidRDefault="002A39F9" w:rsidP="002A39F9">
            <w:pPr>
              <w:pStyle w:val="BodyText"/>
              <w:jc w:val="center"/>
            </w:pPr>
            <w:r>
              <w:t>Model</w:t>
            </w:r>
            <w:r w:rsidRPr="00195377">
              <w:t xml:space="preserve"> =</w:t>
            </w:r>
            <w:r w:rsidR="002E3642">
              <w:t xml:space="preserve"> IM</w:t>
            </w:r>
            <w:r w:rsidR="008648B9">
              <w:t>U</w:t>
            </w:r>
          </w:p>
          <w:p w14:paraId="508E3109" w14:textId="1C127F1B" w:rsidR="002A39F9" w:rsidRPr="00195377" w:rsidRDefault="002A39F9" w:rsidP="002A39F9">
            <w:pPr>
              <w:pStyle w:val="BodyText"/>
              <w:jc w:val="center"/>
            </w:pPr>
            <w:r w:rsidRPr="00195377">
              <w:t>Serial Nr =</w:t>
            </w:r>
          </w:p>
        </w:tc>
      </w:tr>
      <w:tr w:rsidR="002A39F9" w:rsidRPr="00195377" w14:paraId="4813E4A9" w14:textId="77777777" w:rsidTr="002A39F9">
        <w:trPr>
          <w:trHeight w:val="397"/>
        </w:trPr>
        <w:tc>
          <w:tcPr>
            <w:tcW w:w="5000" w:type="pct"/>
            <w:gridSpan w:val="4"/>
          </w:tcPr>
          <w:p w14:paraId="717C4946" w14:textId="681A0E5A" w:rsidR="002A39F9" w:rsidRDefault="002A39F9" w:rsidP="002A39F9">
            <w:pPr>
              <w:pStyle w:val="BodyText"/>
              <w:jc w:val="center"/>
              <w:rPr>
                <w:b/>
                <w:bCs/>
              </w:rPr>
            </w:pPr>
            <w:r w:rsidRPr="00195377">
              <w:t>Allocated to WO = _____</w:t>
            </w:r>
          </w:p>
        </w:tc>
      </w:tr>
      <w:tr w:rsidR="00024FDD" w:rsidRPr="00195377" w14:paraId="7FF1F113" w14:textId="77777777" w:rsidTr="00024FDD">
        <w:trPr>
          <w:trHeight w:val="306"/>
        </w:trPr>
        <w:tc>
          <w:tcPr>
            <w:tcW w:w="1028" w:type="pct"/>
            <w:shd w:val="clear" w:color="auto" w:fill="214584" w:themeFill="text1" w:themeFillTint="BF"/>
            <w:vAlign w:val="center"/>
          </w:tcPr>
          <w:p w14:paraId="5696C192" w14:textId="77777777" w:rsidR="00024FDD" w:rsidRPr="00195377" w:rsidRDefault="00024FDD" w:rsidP="00024FDD">
            <w:pPr>
              <w:pStyle w:val="ISIS-TableHeading"/>
            </w:pPr>
          </w:p>
        </w:tc>
        <w:tc>
          <w:tcPr>
            <w:tcW w:w="1472" w:type="pct"/>
            <w:shd w:val="clear" w:color="auto" w:fill="214584" w:themeFill="text1" w:themeFillTint="BF"/>
          </w:tcPr>
          <w:p w14:paraId="708CEBF5" w14:textId="77777777" w:rsidR="00024FDD" w:rsidRPr="00195377" w:rsidRDefault="00024FDD" w:rsidP="003C6121">
            <w:pPr>
              <w:pStyle w:val="ISIS-TableHeading"/>
            </w:pPr>
            <w:r w:rsidRPr="00195377">
              <w:t>Name</w:t>
            </w:r>
            <w:r w:rsidR="003C6121">
              <w:t xml:space="preserve"> </w:t>
            </w:r>
            <w:r w:rsidRPr="00195377">
              <w:t>(Initials)</w:t>
            </w:r>
          </w:p>
        </w:tc>
        <w:tc>
          <w:tcPr>
            <w:tcW w:w="1325" w:type="pct"/>
            <w:shd w:val="clear" w:color="auto" w:fill="214584" w:themeFill="text1" w:themeFillTint="BF"/>
          </w:tcPr>
          <w:p w14:paraId="694501C0" w14:textId="77777777" w:rsidR="00024FDD" w:rsidRPr="00195377" w:rsidRDefault="00024FDD" w:rsidP="00024FDD">
            <w:pPr>
              <w:pStyle w:val="ISIS-TableHeading"/>
            </w:pPr>
            <w:r w:rsidRPr="00195377">
              <w:t>Date</w:t>
            </w:r>
          </w:p>
        </w:tc>
        <w:tc>
          <w:tcPr>
            <w:tcW w:w="1175" w:type="pct"/>
            <w:shd w:val="clear" w:color="auto" w:fill="214584" w:themeFill="text1" w:themeFillTint="BF"/>
          </w:tcPr>
          <w:p w14:paraId="17610462" w14:textId="77777777" w:rsidR="00024FDD" w:rsidRPr="00195377" w:rsidRDefault="00024FDD" w:rsidP="00024FDD">
            <w:pPr>
              <w:pStyle w:val="ISIS-TableHeading"/>
            </w:pPr>
            <w:r w:rsidRPr="00195377">
              <w:t>Signature</w:t>
            </w:r>
          </w:p>
        </w:tc>
      </w:tr>
      <w:tr w:rsidR="00024FDD" w:rsidRPr="00195377" w14:paraId="41FA2D26" w14:textId="77777777" w:rsidTr="00024FDD">
        <w:trPr>
          <w:trHeight w:val="567"/>
        </w:trPr>
        <w:tc>
          <w:tcPr>
            <w:tcW w:w="1028" w:type="pct"/>
            <w:vAlign w:val="center"/>
          </w:tcPr>
          <w:p w14:paraId="7FBA5F0F" w14:textId="77777777" w:rsidR="00024FDD" w:rsidRPr="00195377" w:rsidRDefault="00024FDD" w:rsidP="00024FDD">
            <w:pPr>
              <w:pStyle w:val="ISIS-TableContents"/>
              <w:jc w:val="left"/>
            </w:pPr>
            <w:r>
              <w:t>Performed by:</w:t>
            </w:r>
          </w:p>
        </w:tc>
        <w:tc>
          <w:tcPr>
            <w:tcW w:w="1472" w:type="pct"/>
          </w:tcPr>
          <w:p w14:paraId="2BDDB7B7" w14:textId="14737429" w:rsidR="00024FDD" w:rsidRPr="00195377" w:rsidRDefault="00024FDD" w:rsidP="00024FDD">
            <w:pPr>
              <w:pStyle w:val="ISIS-TableContents"/>
            </w:pPr>
          </w:p>
        </w:tc>
        <w:tc>
          <w:tcPr>
            <w:tcW w:w="1325" w:type="pct"/>
          </w:tcPr>
          <w:p w14:paraId="73DDA54B" w14:textId="4FE8BB6C" w:rsidR="00024FDD" w:rsidRPr="00195377" w:rsidRDefault="00024FDD" w:rsidP="00024FDD">
            <w:pPr>
              <w:pStyle w:val="ISIS-TableContents"/>
            </w:pPr>
          </w:p>
        </w:tc>
        <w:tc>
          <w:tcPr>
            <w:tcW w:w="1175" w:type="pct"/>
          </w:tcPr>
          <w:p w14:paraId="191B28D5" w14:textId="77777777" w:rsidR="00024FDD" w:rsidRPr="00195377" w:rsidRDefault="00024FDD" w:rsidP="00024FDD">
            <w:pPr>
              <w:pStyle w:val="ISIS-TableContents"/>
            </w:pPr>
          </w:p>
        </w:tc>
      </w:tr>
      <w:tr w:rsidR="00024FDD" w:rsidRPr="00195377" w14:paraId="6BE2B5F7" w14:textId="77777777" w:rsidTr="00024FDD">
        <w:trPr>
          <w:trHeight w:val="567"/>
        </w:trPr>
        <w:tc>
          <w:tcPr>
            <w:tcW w:w="1028" w:type="pct"/>
            <w:vAlign w:val="center"/>
          </w:tcPr>
          <w:p w14:paraId="35A2E65E" w14:textId="77777777" w:rsidR="00024FDD" w:rsidRPr="00195377" w:rsidRDefault="00024FDD" w:rsidP="00024FDD">
            <w:pPr>
              <w:pStyle w:val="ISIS-TableContents"/>
              <w:jc w:val="left"/>
            </w:pPr>
            <w:r>
              <w:t xml:space="preserve">Peer-Reviewed by </w:t>
            </w:r>
          </w:p>
        </w:tc>
        <w:tc>
          <w:tcPr>
            <w:tcW w:w="1472" w:type="pct"/>
          </w:tcPr>
          <w:p w14:paraId="456C7CA4" w14:textId="5CDDD0F8" w:rsidR="00024FDD" w:rsidRPr="00BA506C" w:rsidRDefault="00024FDD" w:rsidP="00024FDD">
            <w:pPr>
              <w:pStyle w:val="ISIS-TableContents"/>
            </w:pPr>
          </w:p>
        </w:tc>
        <w:tc>
          <w:tcPr>
            <w:tcW w:w="1325" w:type="pct"/>
          </w:tcPr>
          <w:p w14:paraId="6DF666E8" w14:textId="503358AD" w:rsidR="00024FDD" w:rsidRPr="00195377" w:rsidRDefault="00024FDD" w:rsidP="00024FDD">
            <w:pPr>
              <w:pStyle w:val="ISIS-TableContents"/>
            </w:pPr>
          </w:p>
        </w:tc>
        <w:tc>
          <w:tcPr>
            <w:tcW w:w="1175" w:type="pct"/>
          </w:tcPr>
          <w:p w14:paraId="20D6CF7D" w14:textId="77777777" w:rsidR="00024FDD" w:rsidRPr="00195377" w:rsidRDefault="00024FDD" w:rsidP="00024FDD">
            <w:pPr>
              <w:pStyle w:val="ISIS-TableContents"/>
            </w:pPr>
          </w:p>
        </w:tc>
      </w:tr>
      <w:tr w:rsidR="00024FDD" w:rsidRPr="00195377" w14:paraId="18459D62" w14:textId="77777777" w:rsidTr="00024FDD">
        <w:trPr>
          <w:trHeight w:val="567"/>
        </w:trPr>
        <w:tc>
          <w:tcPr>
            <w:tcW w:w="1028" w:type="pct"/>
            <w:vAlign w:val="center"/>
          </w:tcPr>
          <w:p w14:paraId="736BB079" w14:textId="77777777" w:rsidR="00024FDD" w:rsidRPr="00195377" w:rsidRDefault="00024FDD" w:rsidP="00024FDD">
            <w:pPr>
              <w:pStyle w:val="ISIS-TableContents"/>
              <w:jc w:val="left"/>
            </w:pPr>
            <w:r w:rsidRPr="00CF2A05">
              <w:t>Q</w:t>
            </w:r>
            <w:r>
              <w:t>A inspection by:</w:t>
            </w:r>
          </w:p>
        </w:tc>
        <w:tc>
          <w:tcPr>
            <w:tcW w:w="1472" w:type="pct"/>
          </w:tcPr>
          <w:p w14:paraId="055E19F5" w14:textId="77777777" w:rsidR="00024FDD" w:rsidRPr="00195377" w:rsidRDefault="00024FDD" w:rsidP="00024FDD">
            <w:pPr>
              <w:pStyle w:val="ISIS-TableContents"/>
            </w:pPr>
          </w:p>
        </w:tc>
        <w:tc>
          <w:tcPr>
            <w:tcW w:w="1325" w:type="pct"/>
          </w:tcPr>
          <w:p w14:paraId="06167332" w14:textId="77777777" w:rsidR="00024FDD" w:rsidRPr="00195377" w:rsidRDefault="00024FDD" w:rsidP="00024FDD">
            <w:pPr>
              <w:pStyle w:val="ISIS-TableContents"/>
            </w:pPr>
          </w:p>
        </w:tc>
        <w:tc>
          <w:tcPr>
            <w:tcW w:w="1175" w:type="pct"/>
          </w:tcPr>
          <w:p w14:paraId="264DF891" w14:textId="77777777" w:rsidR="00024FDD" w:rsidRPr="00195377" w:rsidRDefault="00024FDD" w:rsidP="00024FDD">
            <w:pPr>
              <w:pStyle w:val="ISIS-TableContents"/>
            </w:pPr>
          </w:p>
        </w:tc>
      </w:tr>
    </w:tbl>
    <w:p w14:paraId="41B36FC0" w14:textId="77777777" w:rsidR="00195377" w:rsidRPr="00B9528D" w:rsidRDefault="00195377" w:rsidP="003C3054">
      <w:pPr>
        <w:pStyle w:val="BodyText"/>
      </w:pPr>
    </w:p>
    <w:p w14:paraId="1BD2E69A" w14:textId="77777777" w:rsidR="00377828" w:rsidRPr="001E4CCB" w:rsidRDefault="00377828" w:rsidP="00DF4717">
      <w:pPr>
        <w:pStyle w:val="ISIS-Title"/>
      </w:pPr>
      <w:r w:rsidRPr="001E4CCB">
        <w:t>Distribution List</w:t>
      </w:r>
    </w:p>
    <w:tbl>
      <w:tblPr>
        <w:tblStyle w:val="ISIS-Table"/>
        <w:tblW w:w="5000" w:type="pct"/>
        <w:tblLook w:val="04A0" w:firstRow="1" w:lastRow="0" w:firstColumn="1" w:lastColumn="0" w:noHBand="0" w:noVBand="1"/>
      </w:tblPr>
      <w:tblGrid>
        <w:gridCol w:w="1251"/>
        <w:gridCol w:w="2288"/>
        <w:gridCol w:w="6089"/>
      </w:tblGrid>
      <w:tr w:rsidR="00444FCE" w14:paraId="590081EF" w14:textId="77777777" w:rsidTr="00444FCE">
        <w:trPr>
          <w:cnfStyle w:val="100000000000" w:firstRow="1" w:lastRow="0" w:firstColumn="0" w:lastColumn="0" w:oddVBand="0" w:evenVBand="0" w:oddHBand="0" w:evenHBand="0" w:firstRowFirstColumn="0" w:firstRowLastColumn="0" w:lastRowFirstColumn="0" w:lastRowLastColumn="0"/>
        </w:trPr>
        <w:tc>
          <w:tcPr>
            <w:tcW w:w="650" w:type="pct"/>
          </w:tcPr>
          <w:p w14:paraId="04E57139" w14:textId="77777777" w:rsidR="00444FCE" w:rsidRDefault="00444FCE" w:rsidP="00444FCE">
            <w:r>
              <w:t>Name</w:t>
            </w:r>
          </w:p>
        </w:tc>
        <w:tc>
          <w:tcPr>
            <w:tcW w:w="1188" w:type="pct"/>
          </w:tcPr>
          <w:p w14:paraId="713551EC" w14:textId="77777777" w:rsidR="00444FCE" w:rsidRDefault="00444FCE" w:rsidP="00444FCE">
            <w:r>
              <w:t>Organization</w:t>
            </w:r>
          </w:p>
        </w:tc>
        <w:tc>
          <w:tcPr>
            <w:tcW w:w="3162" w:type="pct"/>
          </w:tcPr>
          <w:p w14:paraId="2594D01C" w14:textId="77777777" w:rsidR="00444FCE" w:rsidRDefault="00444FCE" w:rsidP="00444FCE">
            <w:r>
              <w:t>Description</w:t>
            </w:r>
          </w:p>
        </w:tc>
      </w:tr>
      <w:tr w:rsidR="00444FCE" w14:paraId="4FD41DBC" w14:textId="77777777" w:rsidTr="00444FCE">
        <w:tc>
          <w:tcPr>
            <w:tcW w:w="650" w:type="pct"/>
          </w:tcPr>
          <w:p w14:paraId="03859DC5" w14:textId="77777777" w:rsidR="00444FCE" w:rsidRDefault="00444FCE" w:rsidP="00444FCE">
            <w:r>
              <w:t>N/A</w:t>
            </w:r>
          </w:p>
        </w:tc>
        <w:tc>
          <w:tcPr>
            <w:tcW w:w="1188" w:type="pct"/>
          </w:tcPr>
          <w:p w14:paraId="38025048" w14:textId="77777777" w:rsidR="00444FCE" w:rsidRPr="00377828" w:rsidRDefault="00444FCE" w:rsidP="00444FCE">
            <w:r>
              <w:t>ISISPACE</w:t>
            </w:r>
          </w:p>
        </w:tc>
        <w:tc>
          <w:tcPr>
            <w:tcW w:w="3162" w:type="pct"/>
          </w:tcPr>
          <w:p w14:paraId="4BCE9918" w14:textId="77777777" w:rsidR="00444FCE" w:rsidRDefault="00444FCE" w:rsidP="00444FCE">
            <w:r w:rsidRPr="00377828">
              <w:t>Innovative Solutions In Space</w:t>
            </w:r>
            <w:r>
              <w:t xml:space="preserve"> B.V.</w:t>
            </w:r>
          </w:p>
        </w:tc>
      </w:tr>
    </w:tbl>
    <w:p w14:paraId="1785A458" w14:textId="77777777" w:rsidR="00377828" w:rsidRPr="00195377" w:rsidRDefault="00377828" w:rsidP="00195377">
      <w:pPr>
        <w:pStyle w:val="BodyText"/>
      </w:pPr>
    </w:p>
    <w:p w14:paraId="7CFE7EC9" w14:textId="77777777" w:rsidR="00CE74A4" w:rsidRPr="001E4CCB" w:rsidRDefault="00CE74A4" w:rsidP="0097043D">
      <w:pPr>
        <w:pStyle w:val="ISIS-Title"/>
      </w:pPr>
      <w:r w:rsidRPr="001E4CCB">
        <w:t>Disclaimer</w:t>
      </w:r>
    </w:p>
    <w:p w14:paraId="4A52D569" w14:textId="77777777" w:rsidR="00CE74A4" w:rsidRPr="00164796" w:rsidRDefault="00CE74A4" w:rsidP="00164796">
      <w:pPr>
        <w:pStyle w:val="BodyText"/>
      </w:pPr>
      <w:r w:rsidRPr="00164796">
        <w:t xml:space="preserve">The contents of this document are subject to the relevant provisions in the contract concluded between the parties. </w:t>
      </w:r>
      <w:r w:rsidR="002175D3">
        <w:t>ISISPACE Group</w:t>
      </w:r>
      <w:r w:rsidRPr="00164796">
        <w:t xml:space="preserve"> (“ISIS</w:t>
      </w:r>
      <w:r w:rsidR="007F3648" w:rsidRPr="00164796">
        <w:t>PACE</w:t>
      </w:r>
      <w:r w:rsidRPr="00164796">
        <w:t>”) shall not be liable, in full or in part, for any damage arising out from the application or use of any product or circuit described herein, in case such application or use are carried out in a manner not in line with the instructions and warranties provided in the User Manual, Safety Manual, product information sheets or any other document provided by ISIS</w:t>
      </w:r>
      <w:r w:rsidR="007F3648" w:rsidRPr="00164796">
        <w:t>PACE</w:t>
      </w:r>
      <w:r w:rsidRPr="00164796">
        <w:t xml:space="preserve"> upon the delivery of the product (“Documents”). Further, ISIS</w:t>
      </w:r>
      <w:r w:rsidR="007F3648" w:rsidRPr="00164796">
        <w:t>PACE</w:t>
      </w:r>
      <w:r w:rsidRPr="00164796">
        <w:t xml:space="preserve"> shall not be liable for any damage caused by any use which exceeds the function(s) of the product, or does not conform to such function(s) as described in the Documents. ISIS</w:t>
      </w:r>
      <w:r w:rsidR="007F3648" w:rsidRPr="00164796">
        <w:t>PACE</w:t>
      </w:r>
      <w:r w:rsidRPr="00164796">
        <w:t xml:space="preserve"> shall not be liable for any damage arising from a use which is not carried out in a manner conforming to acceptable practices in the aerospace industry.</w:t>
      </w:r>
    </w:p>
    <w:p w14:paraId="66D208AA" w14:textId="77777777" w:rsidR="00377828" w:rsidRPr="00164796" w:rsidRDefault="00CE74A4" w:rsidP="00164796">
      <w:pPr>
        <w:pStyle w:val="BodyText"/>
      </w:pPr>
      <w:r w:rsidRPr="00164796">
        <w:t>ISIS</w:t>
      </w:r>
      <w:r w:rsidR="007F3648" w:rsidRPr="00164796">
        <w:t>PACE</w:t>
      </w:r>
      <w:r w:rsidRPr="00164796">
        <w:t xml:space="preserve"> warrants that the product is supplied after relevant tests had shown the product is in good order and functioning, as far as these tests may indicate and predict product functionality.</w:t>
      </w:r>
    </w:p>
    <w:p w14:paraId="22A354B3" w14:textId="77777777" w:rsidR="00377828" w:rsidRDefault="00377828" w:rsidP="003C3054">
      <w:pPr>
        <w:pStyle w:val="BodyText"/>
      </w:pPr>
    </w:p>
    <w:p w14:paraId="6EF522ED" w14:textId="77777777" w:rsidR="00377828" w:rsidRDefault="00377828" w:rsidP="00164796">
      <w:pPr>
        <w:pStyle w:val="Footer"/>
      </w:pPr>
      <w:r>
        <w:br w:type="page"/>
      </w:r>
    </w:p>
    <w:p w14:paraId="4D49DE60" w14:textId="77777777" w:rsidR="00B9528D" w:rsidRPr="00D43FBB" w:rsidRDefault="005038D4" w:rsidP="00DF4717">
      <w:pPr>
        <w:pStyle w:val="ISIS-Title"/>
      </w:pPr>
      <w:r w:rsidRPr="00D43FBB">
        <w:lastRenderedPageBreak/>
        <w:t>Change Log</w:t>
      </w:r>
    </w:p>
    <w:tbl>
      <w:tblPr>
        <w:tblStyle w:val="ISIS-Table"/>
        <w:tblW w:w="0" w:type="auto"/>
        <w:tblLayout w:type="fixed"/>
        <w:tblLook w:val="04A0" w:firstRow="1" w:lastRow="0" w:firstColumn="1" w:lastColumn="0" w:noHBand="0" w:noVBand="1"/>
      </w:tblPr>
      <w:tblGrid>
        <w:gridCol w:w="1129"/>
        <w:gridCol w:w="1701"/>
        <w:gridCol w:w="1701"/>
        <w:gridCol w:w="5103"/>
      </w:tblGrid>
      <w:tr w:rsidR="005038D4" w14:paraId="17BB9133" w14:textId="77777777" w:rsidTr="00B96162">
        <w:trPr>
          <w:cnfStyle w:val="100000000000" w:firstRow="1" w:lastRow="0" w:firstColumn="0" w:lastColumn="0" w:oddVBand="0" w:evenVBand="0" w:oddHBand="0" w:evenHBand="0" w:firstRowFirstColumn="0" w:firstRowLastColumn="0" w:lastRowFirstColumn="0" w:lastRowLastColumn="0"/>
        </w:trPr>
        <w:tc>
          <w:tcPr>
            <w:tcW w:w="1129" w:type="dxa"/>
          </w:tcPr>
          <w:p w14:paraId="25E4E184" w14:textId="77777777" w:rsidR="005038D4" w:rsidRPr="00AB035C" w:rsidRDefault="005038D4" w:rsidP="00D43FBB">
            <w:pPr>
              <w:rPr>
                <w:b w:val="0"/>
                <w:bCs/>
              </w:rPr>
            </w:pPr>
            <w:r w:rsidRPr="00AB035C">
              <w:rPr>
                <w:bCs/>
              </w:rPr>
              <w:t>Version</w:t>
            </w:r>
          </w:p>
        </w:tc>
        <w:tc>
          <w:tcPr>
            <w:tcW w:w="1701" w:type="dxa"/>
          </w:tcPr>
          <w:p w14:paraId="58AC5A38" w14:textId="77777777" w:rsidR="005038D4" w:rsidRPr="00AB035C" w:rsidRDefault="005038D4" w:rsidP="00D43FBB">
            <w:pPr>
              <w:rPr>
                <w:b w:val="0"/>
                <w:bCs/>
              </w:rPr>
            </w:pPr>
            <w:r w:rsidRPr="00AB035C">
              <w:rPr>
                <w:bCs/>
              </w:rPr>
              <w:t>Date</w:t>
            </w:r>
          </w:p>
        </w:tc>
        <w:tc>
          <w:tcPr>
            <w:tcW w:w="1701" w:type="dxa"/>
          </w:tcPr>
          <w:p w14:paraId="670E0B4E" w14:textId="77777777" w:rsidR="005038D4" w:rsidRPr="00AB035C" w:rsidRDefault="00CE74A4" w:rsidP="00D43FBB">
            <w:pPr>
              <w:rPr>
                <w:b w:val="0"/>
                <w:bCs/>
              </w:rPr>
            </w:pPr>
            <w:r w:rsidRPr="00AB035C">
              <w:rPr>
                <w:bCs/>
              </w:rPr>
              <w:t>Affects</w:t>
            </w:r>
          </w:p>
        </w:tc>
        <w:tc>
          <w:tcPr>
            <w:tcW w:w="5103" w:type="dxa"/>
          </w:tcPr>
          <w:p w14:paraId="20D49DEF" w14:textId="77777777" w:rsidR="005038D4" w:rsidRPr="00AB035C" w:rsidRDefault="005038D4" w:rsidP="00D43FBB">
            <w:pPr>
              <w:rPr>
                <w:b w:val="0"/>
                <w:bCs/>
              </w:rPr>
            </w:pPr>
            <w:r w:rsidRPr="00AB035C">
              <w:rPr>
                <w:bCs/>
              </w:rPr>
              <w:t>Description</w:t>
            </w:r>
          </w:p>
        </w:tc>
      </w:tr>
      <w:tr w:rsidR="005038D4" w14:paraId="5DDDE86C" w14:textId="77777777" w:rsidTr="00B96162">
        <w:tc>
          <w:tcPr>
            <w:tcW w:w="1129" w:type="dxa"/>
          </w:tcPr>
          <w:p w14:paraId="11BE0DEC" w14:textId="4E34F7C8" w:rsidR="005038D4" w:rsidRDefault="002A39F9" w:rsidP="00D43FBB">
            <w:r>
              <w:t>1.0</w:t>
            </w:r>
          </w:p>
        </w:tc>
        <w:tc>
          <w:tcPr>
            <w:tcW w:w="1701" w:type="dxa"/>
          </w:tcPr>
          <w:p w14:paraId="4328D9A5" w14:textId="0A8FACDF" w:rsidR="005038D4" w:rsidRDefault="002A39F9" w:rsidP="00D43FBB">
            <w:r>
              <w:t>202</w:t>
            </w:r>
            <w:r w:rsidR="00944BF7">
              <w:t>4</w:t>
            </w:r>
            <w:r w:rsidR="005038D4">
              <w:t>-</w:t>
            </w:r>
            <w:r>
              <w:t>1</w:t>
            </w:r>
            <w:r w:rsidR="00944BF7">
              <w:t>1</w:t>
            </w:r>
            <w:r w:rsidR="005038D4">
              <w:t>-</w:t>
            </w:r>
            <w:r w:rsidR="00944BF7">
              <w:t>15</w:t>
            </w:r>
          </w:p>
        </w:tc>
        <w:tc>
          <w:tcPr>
            <w:tcW w:w="1701" w:type="dxa"/>
          </w:tcPr>
          <w:p w14:paraId="113270A7" w14:textId="77777777" w:rsidR="005038D4" w:rsidRDefault="00F65BD0" w:rsidP="00D43FBB">
            <w:r>
              <w:t>All</w:t>
            </w:r>
          </w:p>
        </w:tc>
        <w:tc>
          <w:tcPr>
            <w:tcW w:w="5103" w:type="dxa"/>
          </w:tcPr>
          <w:p w14:paraId="571864BF" w14:textId="77777777" w:rsidR="005038D4" w:rsidRDefault="005038D4" w:rsidP="00D43FBB">
            <w:r>
              <w:t>First Version</w:t>
            </w:r>
          </w:p>
        </w:tc>
      </w:tr>
    </w:tbl>
    <w:p w14:paraId="252A6CCC" w14:textId="77777777" w:rsidR="005038D4" w:rsidRDefault="005038D4" w:rsidP="0001514F">
      <w:pPr>
        <w:pStyle w:val="BodyText"/>
      </w:pPr>
    </w:p>
    <w:p w14:paraId="00FB0735" w14:textId="77777777" w:rsidR="00CE74A4" w:rsidRDefault="00CE74A4" w:rsidP="00D43FBB">
      <w:r>
        <w:br w:type="page"/>
      </w:r>
    </w:p>
    <w:sdt>
      <w:sdtPr>
        <w:rPr>
          <w:rFonts w:eastAsia="Arial Unicode MS" w:cs="Mangal"/>
          <w:kern w:val="1"/>
          <w:szCs w:val="24"/>
          <w:lang w:eastAsia="hi-IN" w:bidi="hi-IN"/>
        </w:rPr>
        <w:id w:val="-825204145"/>
        <w:docPartObj>
          <w:docPartGallery w:val="Table of Contents"/>
          <w:docPartUnique/>
        </w:docPartObj>
      </w:sdtPr>
      <w:sdtEndPr>
        <w:rPr>
          <w:noProof/>
        </w:rPr>
      </w:sdtEndPr>
      <w:sdtContent>
        <w:p w14:paraId="39502635" w14:textId="77777777" w:rsidR="00CE74A4" w:rsidRPr="00E10ED4" w:rsidRDefault="00CE74A4" w:rsidP="00783389">
          <w:pPr>
            <w:rPr>
              <w:b/>
              <w:bCs/>
            </w:rPr>
          </w:pPr>
          <w:r w:rsidRPr="00E10ED4">
            <w:rPr>
              <w:b/>
              <w:bCs/>
            </w:rPr>
            <w:t>Table of Contents</w:t>
          </w:r>
        </w:p>
        <w:p w14:paraId="7916971B" w14:textId="249DD522" w:rsidR="00753A65" w:rsidRDefault="00CE74A4">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r>
            <w:fldChar w:fldCharType="begin"/>
          </w:r>
          <w:r>
            <w:instrText xml:space="preserve"> TOC \o "1-3" \h \z \u </w:instrText>
          </w:r>
          <w:r>
            <w:fldChar w:fldCharType="separate"/>
          </w:r>
          <w:hyperlink w:anchor="_Toc182583185" w:history="1">
            <w:r w:rsidR="00753A65" w:rsidRPr="00B07F72">
              <w:rPr>
                <w:rStyle w:val="Hyperlink"/>
                <w:noProof/>
              </w:rPr>
              <w:t>1</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Introduction</w:t>
            </w:r>
            <w:r w:rsidR="00753A65">
              <w:rPr>
                <w:noProof/>
                <w:webHidden/>
              </w:rPr>
              <w:tab/>
            </w:r>
            <w:r w:rsidR="00753A65">
              <w:rPr>
                <w:noProof/>
                <w:webHidden/>
              </w:rPr>
              <w:fldChar w:fldCharType="begin"/>
            </w:r>
            <w:r w:rsidR="00753A65">
              <w:rPr>
                <w:noProof/>
                <w:webHidden/>
              </w:rPr>
              <w:instrText xml:space="preserve"> PAGEREF _Toc182583185 \h </w:instrText>
            </w:r>
            <w:r w:rsidR="00753A65">
              <w:rPr>
                <w:noProof/>
                <w:webHidden/>
              </w:rPr>
            </w:r>
            <w:r w:rsidR="00753A65">
              <w:rPr>
                <w:noProof/>
                <w:webHidden/>
              </w:rPr>
              <w:fldChar w:fldCharType="separate"/>
            </w:r>
            <w:r w:rsidR="00753A65">
              <w:rPr>
                <w:noProof/>
                <w:webHidden/>
              </w:rPr>
              <w:t>5</w:t>
            </w:r>
            <w:r w:rsidR="00753A65">
              <w:rPr>
                <w:noProof/>
                <w:webHidden/>
              </w:rPr>
              <w:fldChar w:fldCharType="end"/>
            </w:r>
          </w:hyperlink>
        </w:p>
        <w:p w14:paraId="72AFEBA7" w14:textId="6427C0F5"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86" w:history="1">
            <w:r w:rsidR="00753A65" w:rsidRPr="00B07F72">
              <w:rPr>
                <w:rStyle w:val="Hyperlink"/>
                <w:noProof/>
              </w:rPr>
              <w:t>1.1</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IOBC MB and DB background information</w:t>
            </w:r>
            <w:r w:rsidR="00753A65">
              <w:rPr>
                <w:noProof/>
                <w:webHidden/>
              </w:rPr>
              <w:tab/>
            </w:r>
            <w:r w:rsidR="00753A65">
              <w:rPr>
                <w:noProof/>
                <w:webHidden/>
              </w:rPr>
              <w:fldChar w:fldCharType="begin"/>
            </w:r>
            <w:r w:rsidR="00753A65">
              <w:rPr>
                <w:noProof/>
                <w:webHidden/>
              </w:rPr>
              <w:instrText xml:space="preserve"> PAGEREF _Toc182583186 \h </w:instrText>
            </w:r>
            <w:r w:rsidR="00753A65">
              <w:rPr>
                <w:noProof/>
                <w:webHidden/>
              </w:rPr>
            </w:r>
            <w:r w:rsidR="00753A65">
              <w:rPr>
                <w:noProof/>
                <w:webHidden/>
              </w:rPr>
              <w:fldChar w:fldCharType="separate"/>
            </w:r>
            <w:r w:rsidR="00753A65">
              <w:rPr>
                <w:noProof/>
                <w:webHidden/>
              </w:rPr>
              <w:t>5</w:t>
            </w:r>
            <w:r w:rsidR="00753A65">
              <w:rPr>
                <w:noProof/>
                <w:webHidden/>
              </w:rPr>
              <w:fldChar w:fldCharType="end"/>
            </w:r>
          </w:hyperlink>
        </w:p>
        <w:p w14:paraId="61F067D1" w14:textId="59330D8D" w:rsidR="00753A65" w:rsidRDefault="00E030CB">
          <w:pPr>
            <w:pStyle w:val="TOC3"/>
            <w:tabs>
              <w:tab w:val="left" w:pos="12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87" w:history="1">
            <w:r w:rsidR="00753A65" w:rsidRPr="00B07F72">
              <w:rPr>
                <w:rStyle w:val="Hyperlink"/>
                <w:noProof/>
              </w:rPr>
              <w:t>1.1.1</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General description</w:t>
            </w:r>
            <w:r w:rsidR="00753A65">
              <w:rPr>
                <w:noProof/>
                <w:webHidden/>
              </w:rPr>
              <w:tab/>
            </w:r>
            <w:r w:rsidR="00753A65">
              <w:rPr>
                <w:noProof/>
                <w:webHidden/>
              </w:rPr>
              <w:fldChar w:fldCharType="begin"/>
            </w:r>
            <w:r w:rsidR="00753A65">
              <w:rPr>
                <w:noProof/>
                <w:webHidden/>
              </w:rPr>
              <w:instrText xml:space="preserve"> PAGEREF _Toc182583187 \h </w:instrText>
            </w:r>
            <w:r w:rsidR="00753A65">
              <w:rPr>
                <w:noProof/>
                <w:webHidden/>
              </w:rPr>
            </w:r>
            <w:r w:rsidR="00753A65">
              <w:rPr>
                <w:noProof/>
                <w:webHidden/>
              </w:rPr>
              <w:fldChar w:fldCharType="separate"/>
            </w:r>
            <w:r w:rsidR="00753A65">
              <w:rPr>
                <w:noProof/>
                <w:webHidden/>
              </w:rPr>
              <w:t>5</w:t>
            </w:r>
            <w:r w:rsidR="00753A65">
              <w:rPr>
                <w:noProof/>
                <w:webHidden/>
              </w:rPr>
              <w:fldChar w:fldCharType="end"/>
            </w:r>
          </w:hyperlink>
        </w:p>
        <w:p w14:paraId="5ECBAA65" w14:textId="7C6AA3C9"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88" w:history="1">
            <w:r w:rsidR="00753A65" w:rsidRPr="00B07F72">
              <w:rPr>
                <w:rStyle w:val="Hyperlink"/>
                <w:noProof/>
              </w:rPr>
              <w:t>1.2</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Applicable Documents</w:t>
            </w:r>
            <w:r w:rsidR="00753A65">
              <w:rPr>
                <w:noProof/>
                <w:webHidden/>
              </w:rPr>
              <w:tab/>
            </w:r>
            <w:r w:rsidR="00753A65">
              <w:rPr>
                <w:noProof/>
                <w:webHidden/>
              </w:rPr>
              <w:fldChar w:fldCharType="begin"/>
            </w:r>
            <w:r w:rsidR="00753A65">
              <w:rPr>
                <w:noProof/>
                <w:webHidden/>
              </w:rPr>
              <w:instrText xml:space="preserve"> PAGEREF _Toc182583188 \h </w:instrText>
            </w:r>
            <w:r w:rsidR="00753A65">
              <w:rPr>
                <w:noProof/>
                <w:webHidden/>
              </w:rPr>
            </w:r>
            <w:r w:rsidR="00753A65">
              <w:rPr>
                <w:noProof/>
                <w:webHidden/>
              </w:rPr>
              <w:fldChar w:fldCharType="separate"/>
            </w:r>
            <w:r w:rsidR="00753A65">
              <w:rPr>
                <w:noProof/>
                <w:webHidden/>
              </w:rPr>
              <w:t>6</w:t>
            </w:r>
            <w:r w:rsidR="00753A65">
              <w:rPr>
                <w:noProof/>
                <w:webHidden/>
              </w:rPr>
              <w:fldChar w:fldCharType="end"/>
            </w:r>
          </w:hyperlink>
        </w:p>
        <w:p w14:paraId="4654CCFE" w14:textId="03FE710F"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89" w:history="1">
            <w:r w:rsidR="00753A65" w:rsidRPr="00B07F72">
              <w:rPr>
                <w:rStyle w:val="Hyperlink"/>
                <w:noProof/>
              </w:rPr>
              <w:t>1.3</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Reference Documents</w:t>
            </w:r>
            <w:r w:rsidR="00753A65">
              <w:rPr>
                <w:noProof/>
                <w:webHidden/>
              </w:rPr>
              <w:tab/>
            </w:r>
            <w:r w:rsidR="00753A65">
              <w:rPr>
                <w:noProof/>
                <w:webHidden/>
              </w:rPr>
              <w:fldChar w:fldCharType="begin"/>
            </w:r>
            <w:r w:rsidR="00753A65">
              <w:rPr>
                <w:noProof/>
                <w:webHidden/>
              </w:rPr>
              <w:instrText xml:space="preserve"> PAGEREF _Toc182583189 \h </w:instrText>
            </w:r>
            <w:r w:rsidR="00753A65">
              <w:rPr>
                <w:noProof/>
                <w:webHidden/>
              </w:rPr>
            </w:r>
            <w:r w:rsidR="00753A65">
              <w:rPr>
                <w:noProof/>
                <w:webHidden/>
              </w:rPr>
              <w:fldChar w:fldCharType="separate"/>
            </w:r>
            <w:r w:rsidR="00753A65">
              <w:rPr>
                <w:noProof/>
                <w:webHidden/>
              </w:rPr>
              <w:t>6</w:t>
            </w:r>
            <w:r w:rsidR="00753A65">
              <w:rPr>
                <w:noProof/>
                <w:webHidden/>
              </w:rPr>
              <w:fldChar w:fldCharType="end"/>
            </w:r>
          </w:hyperlink>
        </w:p>
        <w:p w14:paraId="3E49001E" w14:textId="365558BC" w:rsidR="00753A65" w:rsidRDefault="00E030CB">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90" w:history="1">
            <w:r w:rsidR="00753A65" w:rsidRPr="00B07F72">
              <w:rPr>
                <w:rStyle w:val="Hyperlink"/>
                <w:noProof/>
              </w:rPr>
              <w:t>2</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Required hardware</w:t>
            </w:r>
            <w:r w:rsidR="00753A65">
              <w:rPr>
                <w:noProof/>
                <w:webHidden/>
              </w:rPr>
              <w:tab/>
            </w:r>
            <w:r w:rsidR="00753A65">
              <w:rPr>
                <w:noProof/>
                <w:webHidden/>
              </w:rPr>
              <w:fldChar w:fldCharType="begin"/>
            </w:r>
            <w:r w:rsidR="00753A65">
              <w:rPr>
                <w:noProof/>
                <w:webHidden/>
              </w:rPr>
              <w:instrText xml:space="preserve"> PAGEREF _Toc182583190 \h </w:instrText>
            </w:r>
            <w:r w:rsidR="00753A65">
              <w:rPr>
                <w:noProof/>
                <w:webHidden/>
              </w:rPr>
            </w:r>
            <w:r w:rsidR="00753A65">
              <w:rPr>
                <w:noProof/>
                <w:webHidden/>
              </w:rPr>
              <w:fldChar w:fldCharType="separate"/>
            </w:r>
            <w:r w:rsidR="00753A65">
              <w:rPr>
                <w:noProof/>
                <w:webHidden/>
              </w:rPr>
              <w:t>7</w:t>
            </w:r>
            <w:r w:rsidR="00753A65">
              <w:rPr>
                <w:noProof/>
                <w:webHidden/>
              </w:rPr>
              <w:fldChar w:fldCharType="end"/>
            </w:r>
          </w:hyperlink>
        </w:p>
        <w:p w14:paraId="1196628E" w14:textId="4F496B18"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91" w:history="1">
            <w:r w:rsidR="00753A65" w:rsidRPr="00B07F72">
              <w:rPr>
                <w:rStyle w:val="Hyperlink"/>
                <w:noProof/>
              </w:rPr>
              <w:t>2.1</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Bill of Materials</w:t>
            </w:r>
            <w:r w:rsidR="00753A65">
              <w:rPr>
                <w:noProof/>
                <w:webHidden/>
              </w:rPr>
              <w:tab/>
            </w:r>
            <w:r w:rsidR="00753A65">
              <w:rPr>
                <w:noProof/>
                <w:webHidden/>
              </w:rPr>
              <w:fldChar w:fldCharType="begin"/>
            </w:r>
            <w:r w:rsidR="00753A65">
              <w:rPr>
                <w:noProof/>
                <w:webHidden/>
              </w:rPr>
              <w:instrText xml:space="preserve"> PAGEREF _Toc182583191 \h </w:instrText>
            </w:r>
            <w:r w:rsidR="00753A65">
              <w:rPr>
                <w:noProof/>
                <w:webHidden/>
              </w:rPr>
            </w:r>
            <w:r w:rsidR="00753A65">
              <w:rPr>
                <w:noProof/>
                <w:webHidden/>
              </w:rPr>
              <w:fldChar w:fldCharType="separate"/>
            </w:r>
            <w:r w:rsidR="00753A65">
              <w:rPr>
                <w:noProof/>
                <w:webHidden/>
              </w:rPr>
              <w:t>7</w:t>
            </w:r>
            <w:r w:rsidR="00753A65">
              <w:rPr>
                <w:noProof/>
                <w:webHidden/>
              </w:rPr>
              <w:fldChar w:fldCharType="end"/>
            </w:r>
          </w:hyperlink>
        </w:p>
        <w:p w14:paraId="514FAB64" w14:textId="6141D549"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92" w:history="1">
            <w:r w:rsidR="00753A65" w:rsidRPr="00B07F72">
              <w:rPr>
                <w:rStyle w:val="Hyperlink"/>
                <w:noProof/>
              </w:rPr>
              <w:t>2.2</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Special tools</w:t>
            </w:r>
            <w:r w:rsidR="00753A65">
              <w:rPr>
                <w:noProof/>
                <w:webHidden/>
              </w:rPr>
              <w:tab/>
            </w:r>
            <w:r w:rsidR="00753A65">
              <w:rPr>
                <w:noProof/>
                <w:webHidden/>
              </w:rPr>
              <w:fldChar w:fldCharType="begin"/>
            </w:r>
            <w:r w:rsidR="00753A65">
              <w:rPr>
                <w:noProof/>
                <w:webHidden/>
              </w:rPr>
              <w:instrText xml:space="preserve"> PAGEREF _Toc182583192 \h </w:instrText>
            </w:r>
            <w:r w:rsidR="00753A65">
              <w:rPr>
                <w:noProof/>
                <w:webHidden/>
              </w:rPr>
            </w:r>
            <w:r w:rsidR="00753A65">
              <w:rPr>
                <w:noProof/>
                <w:webHidden/>
              </w:rPr>
              <w:fldChar w:fldCharType="separate"/>
            </w:r>
            <w:r w:rsidR="00753A65">
              <w:rPr>
                <w:noProof/>
                <w:webHidden/>
              </w:rPr>
              <w:t>7</w:t>
            </w:r>
            <w:r w:rsidR="00753A65">
              <w:rPr>
                <w:noProof/>
                <w:webHidden/>
              </w:rPr>
              <w:fldChar w:fldCharType="end"/>
            </w:r>
          </w:hyperlink>
        </w:p>
        <w:p w14:paraId="786EF1F1" w14:textId="6B0A33B4"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93" w:history="1">
            <w:r w:rsidR="00753A65" w:rsidRPr="00B07F72">
              <w:rPr>
                <w:rStyle w:val="Hyperlink"/>
                <w:noProof/>
              </w:rPr>
              <w:t>2.3</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Consumables</w:t>
            </w:r>
            <w:r w:rsidR="00753A65">
              <w:rPr>
                <w:noProof/>
                <w:webHidden/>
              </w:rPr>
              <w:tab/>
            </w:r>
            <w:r w:rsidR="00753A65">
              <w:rPr>
                <w:noProof/>
                <w:webHidden/>
              </w:rPr>
              <w:fldChar w:fldCharType="begin"/>
            </w:r>
            <w:r w:rsidR="00753A65">
              <w:rPr>
                <w:noProof/>
                <w:webHidden/>
              </w:rPr>
              <w:instrText xml:space="preserve"> PAGEREF _Toc182583193 \h </w:instrText>
            </w:r>
            <w:r w:rsidR="00753A65">
              <w:rPr>
                <w:noProof/>
                <w:webHidden/>
              </w:rPr>
            </w:r>
            <w:r w:rsidR="00753A65">
              <w:rPr>
                <w:noProof/>
                <w:webHidden/>
              </w:rPr>
              <w:fldChar w:fldCharType="separate"/>
            </w:r>
            <w:r w:rsidR="00753A65">
              <w:rPr>
                <w:noProof/>
                <w:webHidden/>
              </w:rPr>
              <w:t>7</w:t>
            </w:r>
            <w:r w:rsidR="00753A65">
              <w:rPr>
                <w:noProof/>
                <w:webHidden/>
              </w:rPr>
              <w:fldChar w:fldCharType="end"/>
            </w:r>
          </w:hyperlink>
        </w:p>
        <w:p w14:paraId="5344A9DA" w14:textId="572D04EB" w:rsidR="00753A65" w:rsidRDefault="00E030CB">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94" w:history="1">
            <w:r w:rsidR="00753A65" w:rsidRPr="00B07F72">
              <w:rPr>
                <w:rStyle w:val="Hyperlink"/>
                <w:noProof/>
              </w:rPr>
              <w:t>3</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Assembly preparations</w:t>
            </w:r>
            <w:r w:rsidR="00753A65">
              <w:rPr>
                <w:noProof/>
                <w:webHidden/>
              </w:rPr>
              <w:tab/>
            </w:r>
            <w:r w:rsidR="00753A65">
              <w:rPr>
                <w:noProof/>
                <w:webHidden/>
              </w:rPr>
              <w:fldChar w:fldCharType="begin"/>
            </w:r>
            <w:r w:rsidR="00753A65">
              <w:rPr>
                <w:noProof/>
                <w:webHidden/>
              </w:rPr>
              <w:instrText xml:space="preserve"> PAGEREF _Toc182583194 \h </w:instrText>
            </w:r>
            <w:r w:rsidR="00753A65">
              <w:rPr>
                <w:noProof/>
                <w:webHidden/>
              </w:rPr>
            </w:r>
            <w:r w:rsidR="00753A65">
              <w:rPr>
                <w:noProof/>
                <w:webHidden/>
              </w:rPr>
              <w:fldChar w:fldCharType="separate"/>
            </w:r>
            <w:r w:rsidR="00753A65">
              <w:rPr>
                <w:noProof/>
                <w:webHidden/>
              </w:rPr>
              <w:t>8</w:t>
            </w:r>
            <w:r w:rsidR="00753A65">
              <w:rPr>
                <w:noProof/>
                <w:webHidden/>
              </w:rPr>
              <w:fldChar w:fldCharType="end"/>
            </w:r>
          </w:hyperlink>
        </w:p>
        <w:p w14:paraId="0C35016A" w14:textId="0509C763"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95" w:history="1">
            <w:r w:rsidR="00753A65" w:rsidRPr="00B07F72">
              <w:rPr>
                <w:rStyle w:val="Hyperlink"/>
                <w:noProof/>
                <w:lang w:val="en-US"/>
              </w:rPr>
              <w:t>3.1</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lang w:val="en-US"/>
              </w:rPr>
              <w:t>Wearing PPE</w:t>
            </w:r>
            <w:r w:rsidR="00753A65">
              <w:rPr>
                <w:noProof/>
                <w:webHidden/>
              </w:rPr>
              <w:tab/>
            </w:r>
            <w:r w:rsidR="00753A65">
              <w:rPr>
                <w:noProof/>
                <w:webHidden/>
              </w:rPr>
              <w:fldChar w:fldCharType="begin"/>
            </w:r>
            <w:r w:rsidR="00753A65">
              <w:rPr>
                <w:noProof/>
                <w:webHidden/>
              </w:rPr>
              <w:instrText xml:space="preserve"> PAGEREF _Toc182583195 \h </w:instrText>
            </w:r>
            <w:r w:rsidR="00753A65">
              <w:rPr>
                <w:noProof/>
                <w:webHidden/>
              </w:rPr>
            </w:r>
            <w:r w:rsidR="00753A65">
              <w:rPr>
                <w:noProof/>
                <w:webHidden/>
              </w:rPr>
              <w:fldChar w:fldCharType="separate"/>
            </w:r>
            <w:r w:rsidR="00753A65">
              <w:rPr>
                <w:noProof/>
                <w:webHidden/>
              </w:rPr>
              <w:t>8</w:t>
            </w:r>
            <w:r w:rsidR="00753A65">
              <w:rPr>
                <w:noProof/>
                <w:webHidden/>
              </w:rPr>
              <w:fldChar w:fldCharType="end"/>
            </w:r>
          </w:hyperlink>
        </w:p>
        <w:p w14:paraId="68840497" w14:textId="71351B93"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96" w:history="1">
            <w:r w:rsidR="00753A65" w:rsidRPr="00B07F72">
              <w:rPr>
                <w:rStyle w:val="Hyperlink"/>
                <w:noProof/>
                <w:lang w:val="en-US"/>
              </w:rPr>
              <w:t>3.2</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lang w:val="en-US"/>
              </w:rPr>
              <w:t>Cleaning components</w:t>
            </w:r>
            <w:r w:rsidR="00753A65">
              <w:rPr>
                <w:noProof/>
                <w:webHidden/>
              </w:rPr>
              <w:tab/>
            </w:r>
            <w:r w:rsidR="00753A65">
              <w:rPr>
                <w:noProof/>
                <w:webHidden/>
              </w:rPr>
              <w:fldChar w:fldCharType="begin"/>
            </w:r>
            <w:r w:rsidR="00753A65">
              <w:rPr>
                <w:noProof/>
                <w:webHidden/>
              </w:rPr>
              <w:instrText xml:space="preserve"> PAGEREF _Toc182583196 \h </w:instrText>
            </w:r>
            <w:r w:rsidR="00753A65">
              <w:rPr>
                <w:noProof/>
                <w:webHidden/>
              </w:rPr>
            </w:r>
            <w:r w:rsidR="00753A65">
              <w:rPr>
                <w:noProof/>
                <w:webHidden/>
              </w:rPr>
              <w:fldChar w:fldCharType="separate"/>
            </w:r>
            <w:r w:rsidR="00753A65">
              <w:rPr>
                <w:noProof/>
                <w:webHidden/>
              </w:rPr>
              <w:t>8</w:t>
            </w:r>
            <w:r w:rsidR="00753A65">
              <w:rPr>
                <w:noProof/>
                <w:webHidden/>
              </w:rPr>
              <w:fldChar w:fldCharType="end"/>
            </w:r>
          </w:hyperlink>
        </w:p>
        <w:p w14:paraId="2BB100D4" w14:textId="5E84AF4E"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97" w:history="1">
            <w:r w:rsidR="00753A65" w:rsidRPr="00B07F72">
              <w:rPr>
                <w:rStyle w:val="Hyperlink"/>
                <w:noProof/>
                <w:lang w:val="en-US"/>
              </w:rPr>
              <w:t>3.3</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lang w:val="en-US"/>
              </w:rPr>
              <w:t>Inspecting components</w:t>
            </w:r>
            <w:r w:rsidR="00753A65">
              <w:rPr>
                <w:noProof/>
                <w:webHidden/>
              </w:rPr>
              <w:tab/>
            </w:r>
            <w:r w:rsidR="00753A65">
              <w:rPr>
                <w:noProof/>
                <w:webHidden/>
              </w:rPr>
              <w:fldChar w:fldCharType="begin"/>
            </w:r>
            <w:r w:rsidR="00753A65">
              <w:rPr>
                <w:noProof/>
                <w:webHidden/>
              </w:rPr>
              <w:instrText xml:space="preserve"> PAGEREF _Toc182583197 \h </w:instrText>
            </w:r>
            <w:r w:rsidR="00753A65">
              <w:rPr>
                <w:noProof/>
                <w:webHidden/>
              </w:rPr>
            </w:r>
            <w:r w:rsidR="00753A65">
              <w:rPr>
                <w:noProof/>
                <w:webHidden/>
              </w:rPr>
              <w:fldChar w:fldCharType="separate"/>
            </w:r>
            <w:r w:rsidR="00753A65">
              <w:rPr>
                <w:noProof/>
                <w:webHidden/>
              </w:rPr>
              <w:t>8</w:t>
            </w:r>
            <w:r w:rsidR="00753A65">
              <w:rPr>
                <w:noProof/>
                <w:webHidden/>
              </w:rPr>
              <w:fldChar w:fldCharType="end"/>
            </w:r>
          </w:hyperlink>
        </w:p>
        <w:p w14:paraId="4079950A" w14:textId="3B74948F"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98" w:history="1">
            <w:r w:rsidR="00753A65" w:rsidRPr="00B07F72">
              <w:rPr>
                <w:rStyle w:val="Hyperlink"/>
                <w:noProof/>
                <w:lang w:val="en-US"/>
              </w:rPr>
              <w:t>3.4</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lang w:val="en-US"/>
              </w:rPr>
              <w:t>Storing Photos</w:t>
            </w:r>
            <w:r w:rsidR="00753A65">
              <w:rPr>
                <w:noProof/>
                <w:webHidden/>
              </w:rPr>
              <w:tab/>
            </w:r>
            <w:r w:rsidR="00753A65">
              <w:rPr>
                <w:noProof/>
                <w:webHidden/>
              </w:rPr>
              <w:fldChar w:fldCharType="begin"/>
            </w:r>
            <w:r w:rsidR="00753A65">
              <w:rPr>
                <w:noProof/>
                <w:webHidden/>
              </w:rPr>
              <w:instrText xml:space="preserve"> PAGEREF _Toc182583198 \h </w:instrText>
            </w:r>
            <w:r w:rsidR="00753A65">
              <w:rPr>
                <w:noProof/>
                <w:webHidden/>
              </w:rPr>
            </w:r>
            <w:r w:rsidR="00753A65">
              <w:rPr>
                <w:noProof/>
                <w:webHidden/>
              </w:rPr>
              <w:fldChar w:fldCharType="separate"/>
            </w:r>
            <w:r w:rsidR="00753A65">
              <w:rPr>
                <w:noProof/>
                <w:webHidden/>
              </w:rPr>
              <w:t>8</w:t>
            </w:r>
            <w:r w:rsidR="00753A65">
              <w:rPr>
                <w:noProof/>
                <w:webHidden/>
              </w:rPr>
              <w:fldChar w:fldCharType="end"/>
            </w:r>
          </w:hyperlink>
        </w:p>
        <w:p w14:paraId="13577A2D" w14:textId="435FC324" w:rsidR="00753A65" w:rsidRDefault="00E030CB">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99" w:history="1">
            <w:r w:rsidR="00753A65" w:rsidRPr="00B07F72">
              <w:rPr>
                <w:rStyle w:val="Hyperlink"/>
                <w:noProof/>
                <w:lang w:val="en-US"/>
              </w:rPr>
              <w:t>4</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lang w:val="en-US"/>
              </w:rPr>
              <w:t>Assembly Procedure</w:t>
            </w:r>
            <w:r w:rsidR="00753A65">
              <w:rPr>
                <w:noProof/>
                <w:webHidden/>
              </w:rPr>
              <w:tab/>
            </w:r>
            <w:r w:rsidR="00753A65">
              <w:rPr>
                <w:noProof/>
                <w:webHidden/>
              </w:rPr>
              <w:fldChar w:fldCharType="begin"/>
            </w:r>
            <w:r w:rsidR="00753A65">
              <w:rPr>
                <w:noProof/>
                <w:webHidden/>
              </w:rPr>
              <w:instrText xml:space="preserve"> PAGEREF _Toc182583199 \h </w:instrText>
            </w:r>
            <w:r w:rsidR="00753A65">
              <w:rPr>
                <w:noProof/>
                <w:webHidden/>
              </w:rPr>
            </w:r>
            <w:r w:rsidR="00753A65">
              <w:rPr>
                <w:noProof/>
                <w:webHidden/>
              </w:rPr>
              <w:fldChar w:fldCharType="separate"/>
            </w:r>
            <w:r w:rsidR="00753A65">
              <w:rPr>
                <w:noProof/>
                <w:webHidden/>
              </w:rPr>
              <w:t>9</w:t>
            </w:r>
            <w:r w:rsidR="00753A65">
              <w:rPr>
                <w:noProof/>
                <w:webHidden/>
              </w:rPr>
              <w:fldChar w:fldCharType="end"/>
            </w:r>
          </w:hyperlink>
        </w:p>
        <w:p w14:paraId="1DF6C626" w14:textId="73B0CE20"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200" w:history="1">
            <w:r w:rsidR="00753A65" w:rsidRPr="00B07F72">
              <w:rPr>
                <w:rStyle w:val="Hyperlink"/>
                <w:noProof/>
              </w:rPr>
              <w:t>4.1</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IOBC Motherboard and Daughterboard Assembly</w:t>
            </w:r>
            <w:r w:rsidR="00753A65">
              <w:rPr>
                <w:noProof/>
                <w:webHidden/>
              </w:rPr>
              <w:tab/>
            </w:r>
            <w:r w:rsidR="00753A65">
              <w:rPr>
                <w:noProof/>
                <w:webHidden/>
              </w:rPr>
              <w:fldChar w:fldCharType="begin"/>
            </w:r>
            <w:r w:rsidR="00753A65">
              <w:rPr>
                <w:noProof/>
                <w:webHidden/>
              </w:rPr>
              <w:instrText xml:space="preserve"> PAGEREF _Toc182583200 \h </w:instrText>
            </w:r>
            <w:r w:rsidR="00753A65">
              <w:rPr>
                <w:noProof/>
                <w:webHidden/>
              </w:rPr>
            </w:r>
            <w:r w:rsidR="00753A65">
              <w:rPr>
                <w:noProof/>
                <w:webHidden/>
              </w:rPr>
              <w:fldChar w:fldCharType="separate"/>
            </w:r>
            <w:r w:rsidR="00753A65">
              <w:rPr>
                <w:noProof/>
                <w:webHidden/>
              </w:rPr>
              <w:t>9</w:t>
            </w:r>
            <w:r w:rsidR="00753A65">
              <w:rPr>
                <w:noProof/>
                <w:webHidden/>
              </w:rPr>
              <w:fldChar w:fldCharType="end"/>
            </w:r>
          </w:hyperlink>
        </w:p>
        <w:p w14:paraId="1F1C6351" w14:textId="484212D2" w:rsidR="00753A65" w:rsidRDefault="00E030CB">
          <w:pPr>
            <w:pStyle w:val="TOC2"/>
            <w:tabs>
              <w:tab w:val="left" w:pos="72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201" w:history="1">
            <w:r w:rsidR="00753A65" w:rsidRPr="00B07F72">
              <w:rPr>
                <w:rStyle w:val="Hyperlink"/>
                <w:noProof/>
              </w:rPr>
              <w:t>4.2</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Torque and Epoxy application</w:t>
            </w:r>
            <w:r w:rsidR="00753A65">
              <w:rPr>
                <w:noProof/>
                <w:webHidden/>
              </w:rPr>
              <w:tab/>
            </w:r>
            <w:r w:rsidR="00753A65">
              <w:rPr>
                <w:noProof/>
                <w:webHidden/>
              </w:rPr>
              <w:fldChar w:fldCharType="begin"/>
            </w:r>
            <w:r w:rsidR="00753A65">
              <w:rPr>
                <w:noProof/>
                <w:webHidden/>
              </w:rPr>
              <w:instrText xml:space="preserve"> PAGEREF _Toc182583201 \h </w:instrText>
            </w:r>
            <w:r w:rsidR="00753A65">
              <w:rPr>
                <w:noProof/>
                <w:webHidden/>
              </w:rPr>
            </w:r>
            <w:r w:rsidR="00753A65">
              <w:rPr>
                <w:noProof/>
                <w:webHidden/>
              </w:rPr>
              <w:fldChar w:fldCharType="separate"/>
            </w:r>
            <w:r w:rsidR="00753A65">
              <w:rPr>
                <w:noProof/>
                <w:webHidden/>
              </w:rPr>
              <w:t>10</w:t>
            </w:r>
            <w:r w:rsidR="00753A65">
              <w:rPr>
                <w:noProof/>
                <w:webHidden/>
              </w:rPr>
              <w:fldChar w:fldCharType="end"/>
            </w:r>
          </w:hyperlink>
        </w:p>
        <w:p w14:paraId="1F1AE728" w14:textId="134C07E3" w:rsidR="00753A65" w:rsidRDefault="00E030CB">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202" w:history="1">
            <w:r w:rsidR="00753A65" w:rsidRPr="00B07F72">
              <w:rPr>
                <w:rStyle w:val="Hyperlink"/>
                <w:noProof/>
              </w:rPr>
              <w:t>5</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lang w:val="en-US"/>
              </w:rPr>
              <w:t>QA Inspection</w:t>
            </w:r>
            <w:r w:rsidR="00753A65">
              <w:rPr>
                <w:noProof/>
                <w:webHidden/>
              </w:rPr>
              <w:tab/>
            </w:r>
            <w:r w:rsidR="00753A65">
              <w:rPr>
                <w:noProof/>
                <w:webHidden/>
              </w:rPr>
              <w:fldChar w:fldCharType="begin"/>
            </w:r>
            <w:r w:rsidR="00753A65">
              <w:rPr>
                <w:noProof/>
                <w:webHidden/>
              </w:rPr>
              <w:instrText xml:space="preserve"> PAGEREF _Toc182583202 \h </w:instrText>
            </w:r>
            <w:r w:rsidR="00753A65">
              <w:rPr>
                <w:noProof/>
                <w:webHidden/>
              </w:rPr>
            </w:r>
            <w:r w:rsidR="00753A65">
              <w:rPr>
                <w:noProof/>
                <w:webHidden/>
              </w:rPr>
              <w:fldChar w:fldCharType="separate"/>
            </w:r>
            <w:r w:rsidR="00753A65">
              <w:rPr>
                <w:noProof/>
                <w:webHidden/>
              </w:rPr>
              <w:t>12</w:t>
            </w:r>
            <w:r w:rsidR="00753A65">
              <w:rPr>
                <w:noProof/>
                <w:webHidden/>
              </w:rPr>
              <w:fldChar w:fldCharType="end"/>
            </w:r>
          </w:hyperlink>
        </w:p>
        <w:p w14:paraId="66229D01" w14:textId="56A2C8B6" w:rsidR="00753A65" w:rsidRDefault="00E030CB">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203" w:history="1">
            <w:r w:rsidR="00753A65" w:rsidRPr="00B07F72">
              <w:rPr>
                <w:rStyle w:val="Hyperlink"/>
                <w:noProof/>
              </w:rPr>
              <w:t>6</w:t>
            </w:r>
            <w:r w:rsidR="00753A65">
              <w:rPr>
                <w:rFonts w:asciiTheme="minorHAnsi" w:eastAsiaTheme="minorEastAsia" w:hAnsiTheme="minorHAnsi"/>
                <w:noProof/>
                <w:kern w:val="2"/>
                <w:sz w:val="24"/>
                <w:szCs w:val="21"/>
                <w:lang w:val="nl-NL" w:eastAsia="nl-NL" w:bidi="hi-IN"/>
                <w14:ligatures w14:val="standardContextual"/>
              </w:rPr>
              <w:tab/>
            </w:r>
            <w:r w:rsidR="00753A65" w:rsidRPr="00B07F72">
              <w:rPr>
                <w:rStyle w:val="Hyperlink"/>
                <w:noProof/>
              </w:rPr>
              <w:t>Procedure Variation Log</w:t>
            </w:r>
            <w:r w:rsidR="00753A65">
              <w:rPr>
                <w:noProof/>
                <w:webHidden/>
              </w:rPr>
              <w:tab/>
            </w:r>
            <w:r w:rsidR="00753A65">
              <w:rPr>
                <w:noProof/>
                <w:webHidden/>
              </w:rPr>
              <w:fldChar w:fldCharType="begin"/>
            </w:r>
            <w:r w:rsidR="00753A65">
              <w:rPr>
                <w:noProof/>
                <w:webHidden/>
              </w:rPr>
              <w:instrText xml:space="preserve"> PAGEREF _Toc182583203 \h </w:instrText>
            </w:r>
            <w:r w:rsidR="00753A65">
              <w:rPr>
                <w:noProof/>
                <w:webHidden/>
              </w:rPr>
            </w:r>
            <w:r w:rsidR="00753A65">
              <w:rPr>
                <w:noProof/>
                <w:webHidden/>
              </w:rPr>
              <w:fldChar w:fldCharType="separate"/>
            </w:r>
            <w:r w:rsidR="00753A65">
              <w:rPr>
                <w:noProof/>
                <w:webHidden/>
              </w:rPr>
              <w:t>13</w:t>
            </w:r>
            <w:r w:rsidR="00753A65">
              <w:rPr>
                <w:noProof/>
                <w:webHidden/>
              </w:rPr>
              <w:fldChar w:fldCharType="end"/>
            </w:r>
          </w:hyperlink>
        </w:p>
        <w:p w14:paraId="24A335F5" w14:textId="58EE2766" w:rsidR="00CE74A4" w:rsidRDefault="00CE74A4" w:rsidP="0001514F">
          <w:pPr>
            <w:pStyle w:val="BodyText"/>
          </w:pPr>
          <w:r>
            <w:rPr>
              <w:noProof/>
            </w:rPr>
            <w:fldChar w:fldCharType="end"/>
          </w:r>
        </w:p>
      </w:sdtContent>
    </w:sdt>
    <w:p w14:paraId="2459AFAE" w14:textId="77777777" w:rsidR="00CE74A4" w:rsidRPr="006841B2" w:rsidRDefault="006841B2" w:rsidP="00DF4717">
      <w:pPr>
        <w:pStyle w:val="ISIS-Title"/>
      </w:pPr>
      <w:r w:rsidRPr="006841B2">
        <w:t>Figures</w:t>
      </w:r>
    </w:p>
    <w:p w14:paraId="1FB5639E" w14:textId="73AA2130" w:rsidR="00CE74A4" w:rsidRDefault="00CE74A4" w:rsidP="00783389">
      <w:r>
        <w:fldChar w:fldCharType="begin"/>
      </w:r>
      <w:r>
        <w:instrText xml:space="preserve"> TOC \h \z \c "Figure" </w:instrText>
      </w:r>
      <w:r>
        <w:fldChar w:fldCharType="separate"/>
      </w:r>
      <w:r w:rsidR="00753A65">
        <w:rPr>
          <w:b/>
          <w:bCs/>
          <w:noProof/>
          <w:lang w:val="en-US"/>
        </w:rPr>
        <w:t>No table of figures entries found.</w:t>
      </w:r>
      <w:r>
        <w:fldChar w:fldCharType="end"/>
      </w:r>
    </w:p>
    <w:p w14:paraId="0CBB657A" w14:textId="77777777" w:rsidR="006841B2" w:rsidRDefault="006841B2" w:rsidP="0001514F">
      <w:pPr>
        <w:pStyle w:val="BodyText"/>
      </w:pPr>
    </w:p>
    <w:p w14:paraId="0C30B694" w14:textId="77777777" w:rsidR="00CE74A4" w:rsidRPr="006841B2" w:rsidRDefault="006841B2" w:rsidP="00DF4717">
      <w:pPr>
        <w:pStyle w:val="ISIS-Title"/>
      </w:pPr>
      <w:r w:rsidRPr="006841B2">
        <w:t>Tables</w:t>
      </w:r>
    </w:p>
    <w:p w14:paraId="64E98A65" w14:textId="0EF1162F" w:rsidR="00753A65" w:rsidRDefault="00CE74A4">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r>
        <w:fldChar w:fldCharType="begin"/>
      </w:r>
      <w:r>
        <w:instrText xml:space="preserve"> TOC \h \z \c "Table" </w:instrText>
      </w:r>
      <w:r>
        <w:fldChar w:fldCharType="separate"/>
      </w:r>
      <w:hyperlink w:anchor="_Toc182583180" w:history="1">
        <w:r w:rsidR="00753A65" w:rsidRPr="00BF067A">
          <w:rPr>
            <w:rStyle w:val="Hyperlink"/>
            <w:noProof/>
          </w:rPr>
          <w:t>Table 1</w:t>
        </w:r>
        <w:r w:rsidR="00753A65" w:rsidRPr="00BF067A">
          <w:rPr>
            <w:rStyle w:val="Hyperlink"/>
            <w:noProof/>
          </w:rPr>
          <w:noBreakHyphen/>
          <w:t>1 Applicable Documents</w:t>
        </w:r>
        <w:r w:rsidR="00753A65">
          <w:rPr>
            <w:noProof/>
            <w:webHidden/>
          </w:rPr>
          <w:tab/>
        </w:r>
        <w:r w:rsidR="00753A65">
          <w:rPr>
            <w:noProof/>
            <w:webHidden/>
          </w:rPr>
          <w:fldChar w:fldCharType="begin"/>
        </w:r>
        <w:r w:rsidR="00753A65">
          <w:rPr>
            <w:noProof/>
            <w:webHidden/>
          </w:rPr>
          <w:instrText xml:space="preserve"> PAGEREF _Toc182583180 \h </w:instrText>
        </w:r>
        <w:r w:rsidR="00753A65">
          <w:rPr>
            <w:noProof/>
            <w:webHidden/>
          </w:rPr>
        </w:r>
        <w:r w:rsidR="00753A65">
          <w:rPr>
            <w:noProof/>
            <w:webHidden/>
          </w:rPr>
          <w:fldChar w:fldCharType="separate"/>
        </w:r>
        <w:r w:rsidR="00753A65">
          <w:rPr>
            <w:noProof/>
            <w:webHidden/>
          </w:rPr>
          <w:t>7</w:t>
        </w:r>
        <w:r w:rsidR="00753A65">
          <w:rPr>
            <w:noProof/>
            <w:webHidden/>
          </w:rPr>
          <w:fldChar w:fldCharType="end"/>
        </w:r>
      </w:hyperlink>
    </w:p>
    <w:p w14:paraId="6E6F263F" w14:textId="2EA39A72" w:rsidR="00753A65" w:rsidRDefault="00E030CB">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81" w:history="1">
        <w:r w:rsidR="00753A65" w:rsidRPr="00BF067A">
          <w:rPr>
            <w:rStyle w:val="Hyperlink"/>
            <w:noProof/>
          </w:rPr>
          <w:t>Table 1</w:t>
        </w:r>
        <w:r w:rsidR="00753A65" w:rsidRPr="00BF067A">
          <w:rPr>
            <w:rStyle w:val="Hyperlink"/>
            <w:noProof/>
          </w:rPr>
          <w:noBreakHyphen/>
          <w:t>2 Reference Documents</w:t>
        </w:r>
        <w:r w:rsidR="00753A65">
          <w:rPr>
            <w:noProof/>
            <w:webHidden/>
          </w:rPr>
          <w:tab/>
        </w:r>
        <w:r w:rsidR="00753A65">
          <w:rPr>
            <w:noProof/>
            <w:webHidden/>
          </w:rPr>
          <w:fldChar w:fldCharType="begin"/>
        </w:r>
        <w:r w:rsidR="00753A65">
          <w:rPr>
            <w:noProof/>
            <w:webHidden/>
          </w:rPr>
          <w:instrText xml:space="preserve"> PAGEREF _Toc182583181 \h </w:instrText>
        </w:r>
        <w:r w:rsidR="00753A65">
          <w:rPr>
            <w:noProof/>
            <w:webHidden/>
          </w:rPr>
        </w:r>
        <w:r w:rsidR="00753A65">
          <w:rPr>
            <w:noProof/>
            <w:webHidden/>
          </w:rPr>
          <w:fldChar w:fldCharType="separate"/>
        </w:r>
        <w:r w:rsidR="00753A65">
          <w:rPr>
            <w:noProof/>
            <w:webHidden/>
          </w:rPr>
          <w:t>7</w:t>
        </w:r>
        <w:r w:rsidR="00753A65">
          <w:rPr>
            <w:noProof/>
            <w:webHidden/>
          </w:rPr>
          <w:fldChar w:fldCharType="end"/>
        </w:r>
      </w:hyperlink>
    </w:p>
    <w:p w14:paraId="391B2BC2" w14:textId="6C9D8A73" w:rsidR="00753A65" w:rsidRDefault="00E030CB">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82" w:history="1">
        <w:r w:rsidR="00753A65" w:rsidRPr="00BF067A">
          <w:rPr>
            <w:rStyle w:val="Hyperlink"/>
            <w:noProof/>
          </w:rPr>
          <w:t>Table 3 - Bill of Materials (BOM)</w:t>
        </w:r>
        <w:r w:rsidR="00753A65">
          <w:rPr>
            <w:noProof/>
            <w:webHidden/>
          </w:rPr>
          <w:tab/>
        </w:r>
        <w:r w:rsidR="00753A65">
          <w:rPr>
            <w:noProof/>
            <w:webHidden/>
          </w:rPr>
          <w:fldChar w:fldCharType="begin"/>
        </w:r>
        <w:r w:rsidR="00753A65">
          <w:rPr>
            <w:noProof/>
            <w:webHidden/>
          </w:rPr>
          <w:instrText xml:space="preserve"> PAGEREF _Toc182583182 \h </w:instrText>
        </w:r>
        <w:r w:rsidR="00753A65">
          <w:rPr>
            <w:noProof/>
            <w:webHidden/>
          </w:rPr>
        </w:r>
        <w:r w:rsidR="00753A65">
          <w:rPr>
            <w:noProof/>
            <w:webHidden/>
          </w:rPr>
          <w:fldChar w:fldCharType="separate"/>
        </w:r>
        <w:r w:rsidR="00753A65">
          <w:rPr>
            <w:noProof/>
            <w:webHidden/>
          </w:rPr>
          <w:t>8</w:t>
        </w:r>
        <w:r w:rsidR="00753A65">
          <w:rPr>
            <w:noProof/>
            <w:webHidden/>
          </w:rPr>
          <w:fldChar w:fldCharType="end"/>
        </w:r>
      </w:hyperlink>
    </w:p>
    <w:p w14:paraId="626A8877" w14:textId="56361AE3" w:rsidR="00753A65" w:rsidRDefault="00E030CB">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83" w:history="1">
        <w:r w:rsidR="00753A65" w:rsidRPr="00BF067A">
          <w:rPr>
            <w:rStyle w:val="Hyperlink"/>
            <w:noProof/>
          </w:rPr>
          <w:t>Table 4 - Special tools</w:t>
        </w:r>
        <w:r w:rsidR="00753A65">
          <w:rPr>
            <w:noProof/>
            <w:webHidden/>
          </w:rPr>
          <w:tab/>
        </w:r>
        <w:r w:rsidR="00753A65">
          <w:rPr>
            <w:noProof/>
            <w:webHidden/>
          </w:rPr>
          <w:fldChar w:fldCharType="begin"/>
        </w:r>
        <w:r w:rsidR="00753A65">
          <w:rPr>
            <w:noProof/>
            <w:webHidden/>
          </w:rPr>
          <w:instrText xml:space="preserve"> PAGEREF _Toc182583183 \h </w:instrText>
        </w:r>
        <w:r w:rsidR="00753A65">
          <w:rPr>
            <w:noProof/>
            <w:webHidden/>
          </w:rPr>
        </w:r>
        <w:r w:rsidR="00753A65">
          <w:rPr>
            <w:noProof/>
            <w:webHidden/>
          </w:rPr>
          <w:fldChar w:fldCharType="separate"/>
        </w:r>
        <w:r w:rsidR="00753A65">
          <w:rPr>
            <w:noProof/>
            <w:webHidden/>
          </w:rPr>
          <w:t>8</w:t>
        </w:r>
        <w:r w:rsidR="00753A65">
          <w:rPr>
            <w:noProof/>
            <w:webHidden/>
          </w:rPr>
          <w:fldChar w:fldCharType="end"/>
        </w:r>
      </w:hyperlink>
    </w:p>
    <w:p w14:paraId="2C023903" w14:textId="2503ADF4" w:rsidR="00753A65" w:rsidRDefault="00E030CB">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3184" w:history="1">
        <w:r w:rsidR="00753A65" w:rsidRPr="00BF067A">
          <w:rPr>
            <w:rStyle w:val="Hyperlink"/>
            <w:noProof/>
          </w:rPr>
          <w:t>Table 5 - Consumables</w:t>
        </w:r>
        <w:r w:rsidR="00753A65">
          <w:rPr>
            <w:noProof/>
            <w:webHidden/>
          </w:rPr>
          <w:tab/>
        </w:r>
        <w:r w:rsidR="00753A65">
          <w:rPr>
            <w:noProof/>
            <w:webHidden/>
          </w:rPr>
          <w:fldChar w:fldCharType="begin"/>
        </w:r>
        <w:r w:rsidR="00753A65">
          <w:rPr>
            <w:noProof/>
            <w:webHidden/>
          </w:rPr>
          <w:instrText xml:space="preserve"> PAGEREF _Toc182583184 \h </w:instrText>
        </w:r>
        <w:r w:rsidR="00753A65">
          <w:rPr>
            <w:noProof/>
            <w:webHidden/>
          </w:rPr>
        </w:r>
        <w:r w:rsidR="00753A65">
          <w:rPr>
            <w:noProof/>
            <w:webHidden/>
          </w:rPr>
          <w:fldChar w:fldCharType="separate"/>
        </w:r>
        <w:r w:rsidR="00753A65">
          <w:rPr>
            <w:noProof/>
            <w:webHidden/>
          </w:rPr>
          <w:t>8</w:t>
        </w:r>
        <w:r w:rsidR="00753A65">
          <w:rPr>
            <w:noProof/>
            <w:webHidden/>
          </w:rPr>
          <w:fldChar w:fldCharType="end"/>
        </w:r>
      </w:hyperlink>
    </w:p>
    <w:p w14:paraId="388793E3" w14:textId="6C5204A0" w:rsidR="00CE74A4" w:rsidRDefault="00CE74A4" w:rsidP="0001514F">
      <w:pPr>
        <w:pStyle w:val="BodyText"/>
      </w:pPr>
      <w:r>
        <w:fldChar w:fldCharType="end"/>
      </w:r>
    </w:p>
    <w:p w14:paraId="44413053" w14:textId="77777777" w:rsidR="00EA7672" w:rsidRDefault="00EA7672" w:rsidP="00A1643C">
      <w:pPr>
        <w:pStyle w:val="ISIS-Title"/>
        <w:keepNext/>
      </w:pPr>
      <w:r w:rsidRPr="009F3F59">
        <w:t>Acronyms</w:t>
      </w:r>
    </w:p>
    <w:tbl>
      <w:tblPr>
        <w:tblStyle w:val="ISIS-Table"/>
        <w:tblW w:w="9634" w:type="dxa"/>
        <w:tblLayout w:type="fixed"/>
        <w:tblLook w:val="04A0" w:firstRow="1" w:lastRow="0" w:firstColumn="1" w:lastColumn="0" w:noHBand="0" w:noVBand="1"/>
      </w:tblPr>
      <w:tblGrid>
        <w:gridCol w:w="1413"/>
        <w:gridCol w:w="8221"/>
      </w:tblGrid>
      <w:tr w:rsidR="00EA7672" w14:paraId="556ACD59" w14:textId="77777777" w:rsidTr="00B96162">
        <w:trPr>
          <w:cnfStyle w:val="100000000000" w:firstRow="1" w:lastRow="0" w:firstColumn="0" w:lastColumn="0" w:oddVBand="0" w:evenVBand="0" w:oddHBand="0" w:evenHBand="0" w:firstRowFirstColumn="0" w:firstRowLastColumn="0" w:lastRowFirstColumn="0" w:lastRowLastColumn="0"/>
        </w:trPr>
        <w:tc>
          <w:tcPr>
            <w:tcW w:w="1413" w:type="dxa"/>
          </w:tcPr>
          <w:p w14:paraId="13E7B739" w14:textId="77777777" w:rsidR="00EA7672" w:rsidRPr="00AB035C" w:rsidRDefault="00EA7672" w:rsidP="00A1643C">
            <w:pPr>
              <w:keepNext/>
              <w:rPr>
                <w:b w:val="0"/>
                <w:bCs/>
              </w:rPr>
            </w:pPr>
            <w:r>
              <w:rPr>
                <w:bCs/>
              </w:rPr>
              <w:t>Name</w:t>
            </w:r>
          </w:p>
        </w:tc>
        <w:tc>
          <w:tcPr>
            <w:tcW w:w="8221" w:type="dxa"/>
          </w:tcPr>
          <w:p w14:paraId="3B6CBBBB" w14:textId="77777777" w:rsidR="00EA7672" w:rsidRPr="00AB035C" w:rsidRDefault="00EA7672" w:rsidP="00A1643C">
            <w:pPr>
              <w:keepNext/>
              <w:rPr>
                <w:b w:val="0"/>
                <w:bCs/>
              </w:rPr>
            </w:pPr>
            <w:r w:rsidRPr="00AB035C">
              <w:rPr>
                <w:bCs/>
              </w:rPr>
              <w:t>Description</w:t>
            </w:r>
          </w:p>
        </w:tc>
      </w:tr>
      <w:tr w:rsidR="00EA7672" w14:paraId="695601C3" w14:textId="77777777" w:rsidTr="00B96162">
        <w:tc>
          <w:tcPr>
            <w:tcW w:w="1413" w:type="dxa"/>
          </w:tcPr>
          <w:p w14:paraId="7D54B60E" w14:textId="3D70D11D" w:rsidR="00EA7672" w:rsidRDefault="002A39F9" w:rsidP="00B66A66">
            <w:r>
              <w:t>IOBC</w:t>
            </w:r>
          </w:p>
        </w:tc>
        <w:tc>
          <w:tcPr>
            <w:tcW w:w="8221" w:type="dxa"/>
          </w:tcPr>
          <w:p w14:paraId="35D9386A" w14:textId="788AE4B0" w:rsidR="00EA7672" w:rsidRDefault="002A39F9" w:rsidP="00B66A66">
            <w:r>
              <w:t>ISISPACE On Board Computer</w:t>
            </w:r>
          </w:p>
        </w:tc>
      </w:tr>
      <w:tr w:rsidR="003F43A1" w14:paraId="642E770D" w14:textId="77777777" w:rsidTr="00B96162">
        <w:tc>
          <w:tcPr>
            <w:tcW w:w="1413" w:type="dxa"/>
          </w:tcPr>
          <w:p w14:paraId="238E8C14" w14:textId="1D4BAC08" w:rsidR="003F43A1" w:rsidRDefault="002A39F9" w:rsidP="00B66A66">
            <w:r>
              <w:t>DB</w:t>
            </w:r>
          </w:p>
        </w:tc>
        <w:tc>
          <w:tcPr>
            <w:tcW w:w="8221" w:type="dxa"/>
          </w:tcPr>
          <w:p w14:paraId="2EA0A6DF" w14:textId="63E432BC" w:rsidR="003F43A1" w:rsidRDefault="002A39F9" w:rsidP="00B66A66">
            <w:r>
              <w:t>Daughterboard</w:t>
            </w:r>
          </w:p>
        </w:tc>
      </w:tr>
      <w:tr w:rsidR="002A39F9" w14:paraId="67155BC2" w14:textId="77777777" w:rsidTr="00B96162">
        <w:tc>
          <w:tcPr>
            <w:tcW w:w="1413" w:type="dxa"/>
          </w:tcPr>
          <w:p w14:paraId="1BF70C65" w14:textId="502EABF8" w:rsidR="002A39F9" w:rsidRDefault="002A39F9" w:rsidP="00B66A66">
            <w:r>
              <w:t>MB</w:t>
            </w:r>
          </w:p>
        </w:tc>
        <w:tc>
          <w:tcPr>
            <w:tcW w:w="8221" w:type="dxa"/>
          </w:tcPr>
          <w:p w14:paraId="6FA34EDD" w14:textId="30AE9316" w:rsidR="002A39F9" w:rsidRDefault="002A39F9" w:rsidP="00B66A66">
            <w:r>
              <w:t>Motherboard</w:t>
            </w:r>
          </w:p>
        </w:tc>
      </w:tr>
      <w:tr w:rsidR="00A1643C" w14:paraId="510161FF" w14:textId="77777777" w:rsidTr="00B96162">
        <w:tc>
          <w:tcPr>
            <w:tcW w:w="1413" w:type="dxa"/>
          </w:tcPr>
          <w:p w14:paraId="545C3D06" w14:textId="267C18D5" w:rsidR="00A1643C" w:rsidRDefault="00A1643C" w:rsidP="00B66A66">
            <w:r>
              <w:t>PPE</w:t>
            </w:r>
          </w:p>
        </w:tc>
        <w:tc>
          <w:tcPr>
            <w:tcW w:w="8221" w:type="dxa"/>
          </w:tcPr>
          <w:p w14:paraId="719DE259" w14:textId="4BB1A74A" w:rsidR="00A1643C" w:rsidRDefault="00A1643C" w:rsidP="00B66A66">
            <w:r>
              <w:t>Personal Protective Equipment</w:t>
            </w:r>
          </w:p>
        </w:tc>
      </w:tr>
    </w:tbl>
    <w:p w14:paraId="636B569A" w14:textId="77777777" w:rsidR="00CE74A4" w:rsidRDefault="00CE74A4" w:rsidP="003763ED">
      <w:r>
        <w:br w:type="page"/>
      </w:r>
    </w:p>
    <w:p w14:paraId="27E62EA2" w14:textId="77777777" w:rsidR="00000C36" w:rsidRDefault="00000C36" w:rsidP="00954A12">
      <w:pPr>
        <w:pStyle w:val="Heading1"/>
      </w:pPr>
      <w:bookmarkStart w:id="0" w:name="_Toc36140057"/>
      <w:bookmarkStart w:id="1" w:name="_Toc182583185"/>
      <w:r>
        <w:lastRenderedPageBreak/>
        <w:t>Introduction</w:t>
      </w:r>
      <w:bookmarkEnd w:id="0"/>
      <w:bookmarkEnd w:id="1"/>
    </w:p>
    <w:p w14:paraId="4497CAC7" w14:textId="02A77D3A" w:rsidR="00A3500A" w:rsidRPr="004D7431" w:rsidRDefault="00A3500A" w:rsidP="00A3500A">
      <w:pPr>
        <w:pStyle w:val="BodyText"/>
      </w:pPr>
      <w:r w:rsidRPr="004D7431">
        <w:t>This document describes the various steps required to assemble a</w:t>
      </w:r>
      <w:r w:rsidR="002A39F9">
        <w:t xml:space="preserve"> IOBC Motherboard (MB) with a IOBC Daughterboard (DB)</w:t>
      </w:r>
      <w:r w:rsidRPr="004D7431">
        <w:t>.</w:t>
      </w:r>
    </w:p>
    <w:p w14:paraId="0E4B0A8A" w14:textId="77777777" w:rsidR="00A3500A" w:rsidRPr="007F727D" w:rsidRDefault="00A3500A" w:rsidP="00A3500A">
      <w:pPr>
        <w:pStyle w:val="BodyText"/>
        <w:pBdr>
          <w:top w:val="single" w:sz="4" w:space="1" w:color="auto"/>
          <w:left w:val="single" w:sz="4" w:space="4" w:color="auto"/>
          <w:bottom w:val="single" w:sz="4" w:space="1" w:color="auto"/>
          <w:right w:val="single" w:sz="4" w:space="4" w:color="auto"/>
        </w:pBdr>
      </w:pPr>
      <w:r w:rsidRPr="007F727D">
        <w:rPr>
          <w:b/>
        </w:rPr>
        <w:t xml:space="preserve">NOTE: </w:t>
      </w:r>
      <w:r w:rsidRPr="007F727D">
        <w:t>this procedure always must be performed by two persons. One person leads the execution of the procedures and the second person assists in the procedures by handing tools and equipment, taking photos, and filling in the paperwork. This second person must be focused on the activities as described in this procedure and not be preoccupied with any other activities.</w:t>
      </w:r>
    </w:p>
    <w:p w14:paraId="6FE0063A" w14:textId="77777777" w:rsidR="00A3500A" w:rsidRPr="007F727D" w:rsidRDefault="00A3500A" w:rsidP="00A3500A">
      <w:pPr>
        <w:pStyle w:val="BodyText"/>
      </w:pPr>
    </w:p>
    <w:p w14:paraId="005BE4D2" w14:textId="77777777" w:rsidR="00A3500A" w:rsidRPr="007F727D" w:rsidRDefault="00A3500A" w:rsidP="00A3500A">
      <w:pPr>
        <w:pStyle w:val="BodyText"/>
        <w:pBdr>
          <w:top w:val="single" w:sz="4" w:space="1" w:color="auto"/>
          <w:left w:val="single" w:sz="4" w:space="4" w:color="auto"/>
          <w:bottom w:val="single" w:sz="4" w:space="1" w:color="auto"/>
          <w:right w:val="single" w:sz="4" w:space="4" w:color="auto"/>
        </w:pBdr>
      </w:pPr>
      <w:r w:rsidRPr="007F727D">
        <w:rPr>
          <w:b/>
        </w:rPr>
        <w:t>NOTE</w:t>
      </w:r>
      <w:r w:rsidRPr="007F727D">
        <w:t>: The images and instructions provided throughout this document are meant as a convenience to facilitate the test activities</w:t>
      </w:r>
      <w:r>
        <w:t>,</w:t>
      </w:r>
      <w:r w:rsidRPr="007F727D">
        <w:t xml:space="preserve"> but in any case, they do not supersede the information contained in the documentation provided with the different units that constitute the platform. In case of doubt, please refer to the relevant documentation.</w:t>
      </w:r>
    </w:p>
    <w:p w14:paraId="6066089B" w14:textId="2DB211AE" w:rsidR="00000C36" w:rsidRDefault="002A39F9" w:rsidP="00A3500A">
      <w:pPr>
        <w:pStyle w:val="Heading2"/>
      </w:pPr>
      <w:bookmarkStart w:id="2" w:name="_Toc182583186"/>
      <w:r>
        <w:t>IOBC MB and DB</w:t>
      </w:r>
      <w:r w:rsidR="00A3500A">
        <w:t xml:space="preserve"> background information</w:t>
      </w:r>
      <w:bookmarkEnd w:id="2"/>
    </w:p>
    <w:p w14:paraId="4565049E" w14:textId="6E7BD14A" w:rsidR="00A3500A" w:rsidRDefault="00C2199A" w:rsidP="00C2199A">
      <w:pPr>
        <w:pStyle w:val="Heading3"/>
      </w:pPr>
      <w:bookmarkStart w:id="3" w:name="_Toc182583187"/>
      <w:r>
        <w:t>General description</w:t>
      </w:r>
      <w:bookmarkEnd w:id="3"/>
    </w:p>
    <w:p w14:paraId="008283AE" w14:textId="690AD2B3" w:rsidR="00265D63" w:rsidRDefault="002A39F9" w:rsidP="002A39F9">
      <w:pPr>
        <w:pStyle w:val="BodyText"/>
        <w:rPr>
          <w:lang w:eastAsia="en-US" w:bidi="ar-SA"/>
        </w:rPr>
      </w:pPr>
      <w:r w:rsidRPr="002A39F9">
        <w:rPr>
          <w:lang w:eastAsia="en-US" w:bidi="ar-SA"/>
        </w:rPr>
        <w:t xml:space="preserve">The </w:t>
      </w:r>
      <w:r w:rsidR="00265D63">
        <w:rPr>
          <w:lang w:eastAsia="en-US" w:bidi="ar-SA"/>
        </w:rPr>
        <w:t>I</w:t>
      </w:r>
      <w:r w:rsidRPr="002A39F9">
        <w:rPr>
          <w:lang w:eastAsia="en-US" w:bidi="ar-SA"/>
        </w:rPr>
        <w:t>OBC</w:t>
      </w:r>
      <w:r w:rsidR="00265D63">
        <w:rPr>
          <w:lang w:eastAsia="en-US" w:bidi="ar-SA"/>
        </w:rPr>
        <w:t xml:space="preserve"> MB</w:t>
      </w:r>
      <w:r w:rsidRPr="002A39F9">
        <w:rPr>
          <w:lang w:eastAsia="en-US" w:bidi="ar-SA"/>
        </w:rPr>
        <w:t xml:space="preserve"> is a CubeSat standard compatible On-Board Computer designed specifically for use in </w:t>
      </w:r>
      <w:r w:rsidR="00265D63" w:rsidRPr="002A39F9">
        <w:rPr>
          <w:lang w:eastAsia="en-US" w:bidi="ar-SA"/>
        </w:rPr>
        <w:t>Nanosatellites</w:t>
      </w:r>
      <w:r w:rsidRPr="002A39F9">
        <w:rPr>
          <w:lang w:eastAsia="en-US" w:bidi="ar-SA"/>
        </w:rPr>
        <w:t xml:space="preserve">. It provides a large variety of interfacing options as well as processing capability while still being very power efficient. </w:t>
      </w:r>
    </w:p>
    <w:p w14:paraId="566DF156" w14:textId="2F80E670" w:rsidR="00A3500A" w:rsidRPr="00265D63" w:rsidRDefault="002A39F9" w:rsidP="00265D63">
      <w:pPr>
        <w:pStyle w:val="BodyText"/>
        <w:rPr>
          <w:lang w:eastAsia="en-US" w:bidi="ar-SA"/>
        </w:rPr>
      </w:pPr>
      <w:r w:rsidRPr="002A39F9">
        <w:rPr>
          <w:lang w:eastAsia="en-US" w:bidi="ar-SA"/>
        </w:rPr>
        <w:t xml:space="preserve">At the same time, </w:t>
      </w:r>
      <w:r w:rsidR="00265D63">
        <w:rPr>
          <w:lang w:eastAsia="en-US" w:bidi="ar-SA"/>
        </w:rPr>
        <w:t>an</w:t>
      </w:r>
      <w:r w:rsidRPr="002A39F9">
        <w:rPr>
          <w:lang w:eastAsia="en-US" w:bidi="ar-SA"/>
        </w:rPr>
        <w:t xml:space="preserve"> </w:t>
      </w:r>
      <w:r w:rsidR="00265D63">
        <w:rPr>
          <w:lang w:eastAsia="en-US" w:bidi="ar-SA"/>
        </w:rPr>
        <w:t xml:space="preserve">IOBC DB is plugged together with the IOBC MB to </w:t>
      </w:r>
      <w:r w:rsidRPr="002A39F9">
        <w:rPr>
          <w:lang w:eastAsia="en-US" w:bidi="ar-SA"/>
        </w:rPr>
        <w:t>allow</w:t>
      </w:r>
      <w:r w:rsidR="00265D63">
        <w:rPr>
          <w:lang w:eastAsia="en-US" w:bidi="ar-SA"/>
        </w:rPr>
        <w:t xml:space="preserve"> the user </w:t>
      </w:r>
      <w:r w:rsidRPr="002A39F9">
        <w:rPr>
          <w:lang w:eastAsia="en-US" w:bidi="ar-SA"/>
        </w:rPr>
        <w:t xml:space="preserve">a great degree of flexibility. </w:t>
      </w:r>
      <w:r w:rsidR="00265D63">
        <w:rPr>
          <w:lang w:eastAsia="en-US" w:bidi="ar-SA"/>
        </w:rPr>
        <w:t>The daughterboard design is quite flexible and can be built to match different applications while keeping the motherboard the same. This allows customers to add additional interfacing capabilities as required for their application. The daughterboard also provides additional fan-out area for connectors.</w:t>
      </w:r>
      <w:bookmarkStart w:id="4" w:name="_Toc36140058"/>
      <w:r w:rsidR="00A3500A">
        <w:br w:type="page"/>
      </w:r>
    </w:p>
    <w:p w14:paraId="52D058B1" w14:textId="77777777" w:rsidR="00000C36" w:rsidRDefault="00000C36" w:rsidP="007A455B">
      <w:pPr>
        <w:pStyle w:val="Heading2"/>
      </w:pPr>
      <w:bookmarkStart w:id="5" w:name="_Toc182583188"/>
      <w:r>
        <w:lastRenderedPageBreak/>
        <w:t>Applicable Documents</w:t>
      </w:r>
      <w:bookmarkEnd w:id="4"/>
      <w:bookmarkEnd w:id="5"/>
    </w:p>
    <w:p w14:paraId="1DE76016" w14:textId="77777777" w:rsidR="00000C36" w:rsidRPr="0069660A" w:rsidRDefault="00000C36" w:rsidP="0001514F">
      <w:pPr>
        <w:pStyle w:val="BodyText"/>
      </w:pPr>
      <w:r>
        <w:t>The table below contains documents which applicability is required. The contents of the present document follow the standards, guidelines and requirements here mentioned.</w:t>
      </w:r>
    </w:p>
    <w:p w14:paraId="505DE10A" w14:textId="5284ECE7" w:rsidR="00000C36" w:rsidRDefault="00000C36" w:rsidP="00000C36">
      <w:pPr>
        <w:pStyle w:val="Caption"/>
        <w:keepNext/>
      </w:pPr>
      <w:bookmarkStart w:id="6" w:name="_Toc36140107"/>
      <w:bookmarkStart w:id="7" w:name="_Toc182583180"/>
      <w:r>
        <w:t xml:space="preserve">Table </w:t>
      </w:r>
      <w:r>
        <w:fldChar w:fldCharType="begin"/>
      </w:r>
      <w:r>
        <w:instrText xml:space="preserve"> STYLEREF 1 \s </w:instrText>
      </w:r>
      <w:r>
        <w:fldChar w:fldCharType="separate"/>
      </w:r>
      <w:r w:rsidR="00944BF7">
        <w:rPr>
          <w:noProof/>
        </w:rPr>
        <w:t>1</w:t>
      </w:r>
      <w:r>
        <w:fldChar w:fldCharType="end"/>
      </w:r>
      <w:r>
        <w:noBreakHyphen/>
      </w:r>
      <w:r>
        <w:fldChar w:fldCharType="begin"/>
      </w:r>
      <w:r>
        <w:instrText xml:space="preserve"> SEQ Table \* ARABIC \s 1 </w:instrText>
      </w:r>
      <w:r>
        <w:fldChar w:fldCharType="separate"/>
      </w:r>
      <w:r w:rsidR="00944BF7">
        <w:rPr>
          <w:noProof/>
        </w:rPr>
        <w:t>1</w:t>
      </w:r>
      <w:r>
        <w:fldChar w:fldCharType="end"/>
      </w:r>
      <w:r>
        <w:t xml:space="preserve"> Applicable Documents</w:t>
      </w:r>
      <w:bookmarkEnd w:id="6"/>
      <w:bookmarkEnd w:id="7"/>
    </w:p>
    <w:tbl>
      <w:tblPr>
        <w:tblStyle w:val="ISIS-Table"/>
        <w:tblW w:w="0" w:type="auto"/>
        <w:tblLayout w:type="fixed"/>
        <w:tblLook w:val="04A0" w:firstRow="1" w:lastRow="0" w:firstColumn="1" w:lastColumn="0" w:noHBand="0" w:noVBand="1"/>
      </w:tblPr>
      <w:tblGrid>
        <w:gridCol w:w="2122"/>
        <w:gridCol w:w="6095"/>
        <w:gridCol w:w="1276"/>
      </w:tblGrid>
      <w:tr w:rsidR="00000C36" w:rsidRPr="007A455B" w14:paraId="7812B26A" w14:textId="77777777" w:rsidTr="00265D63">
        <w:trPr>
          <w:cnfStyle w:val="100000000000" w:firstRow="1" w:lastRow="0" w:firstColumn="0" w:lastColumn="0" w:oddVBand="0" w:evenVBand="0" w:oddHBand="0" w:evenHBand="0" w:firstRowFirstColumn="0" w:firstRowLastColumn="0" w:lastRowFirstColumn="0" w:lastRowLastColumn="0"/>
        </w:trPr>
        <w:tc>
          <w:tcPr>
            <w:tcW w:w="2122" w:type="dxa"/>
          </w:tcPr>
          <w:p w14:paraId="3C8F2D8D" w14:textId="77777777" w:rsidR="00000C36" w:rsidRPr="007A455B" w:rsidRDefault="00000C36" w:rsidP="007A455B">
            <w:pPr>
              <w:pStyle w:val="ISIS-TableHeadingLeft"/>
              <w:rPr>
                <w:b/>
                <w:bCs/>
              </w:rPr>
            </w:pPr>
            <w:r w:rsidRPr="007A455B">
              <w:rPr>
                <w:b/>
                <w:bCs/>
              </w:rPr>
              <w:t>Reference</w:t>
            </w:r>
          </w:p>
        </w:tc>
        <w:tc>
          <w:tcPr>
            <w:tcW w:w="6095" w:type="dxa"/>
          </w:tcPr>
          <w:p w14:paraId="5BD349CC" w14:textId="77777777" w:rsidR="00000C36" w:rsidRPr="007A455B" w:rsidRDefault="00000C36" w:rsidP="007A455B">
            <w:pPr>
              <w:pStyle w:val="ISIS-TableHeadingLeft"/>
              <w:rPr>
                <w:b/>
                <w:bCs/>
              </w:rPr>
            </w:pPr>
            <w:r w:rsidRPr="007A455B">
              <w:rPr>
                <w:b/>
                <w:bCs/>
              </w:rPr>
              <w:t>Name</w:t>
            </w:r>
          </w:p>
        </w:tc>
        <w:tc>
          <w:tcPr>
            <w:tcW w:w="1276" w:type="dxa"/>
          </w:tcPr>
          <w:p w14:paraId="53C2ED33" w14:textId="77777777" w:rsidR="00000C36" w:rsidRPr="007A455B" w:rsidRDefault="00000C36" w:rsidP="007A455B">
            <w:pPr>
              <w:pStyle w:val="ISIS-TableHeadingLeft"/>
              <w:rPr>
                <w:b/>
                <w:bCs/>
              </w:rPr>
            </w:pPr>
            <w:r w:rsidRPr="007A455B">
              <w:rPr>
                <w:b/>
                <w:bCs/>
              </w:rPr>
              <w:t>Version</w:t>
            </w:r>
          </w:p>
        </w:tc>
      </w:tr>
      <w:tr w:rsidR="00A621F3" w14:paraId="543EE0EC" w14:textId="77777777" w:rsidTr="00265D63">
        <w:tc>
          <w:tcPr>
            <w:tcW w:w="2122" w:type="dxa"/>
          </w:tcPr>
          <w:p w14:paraId="00537423" w14:textId="37E9DB9D" w:rsidR="00A621F3" w:rsidRDefault="00265D63" w:rsidP="00A621F3">
            <w:r w:rsidRPr="00265D63">
              <w:t>ISIS.ISIS-OBC.DS.01</w:t>
            </w:r>
          </w:p>
        </w:tc>
        <w:tc>
          <w:tcPr>
            <w:tcW w:w="6095" w:type="dxa"/>
          </w:tcPr>
          <w:p w14:paraId="1C9B1E49" w14:textId="5FDD675B" w:rsidR="00A621F3" w:rsidRPr="00437B90" w:rsidRDefault="00265D63" w:rsidP="00A621F3">
            <w:r w:rsidRPr="00265D63">
              <w:t>ISIS-OBC Datasheet</w:t>
            </w:r>
          </w:p>
        </w:tc>
        <w:tc>
          <w:tcPr>
            <w:tcW w:w="1276" w:type="dxa"/>
          </w:tcPr>
          <w:p w14:paraId="05E59983" w14:textId="47B49756" w:rsidR="00A621F3" w:rsidRDefault="00265D63" w:rsidP="00A621F3">
            <w:r>
              <w:t>1.3</w:t>
            </w:r>
          </w:p>
        </w:tc>
      </w:tr>
    </w:tbl>
    <w:p w14:paraId="77514027" w14:textId="77777777" w:rsidR="00000C36" w:rsidRDefault="00000C36" w:rsidP="0001514F">
      <w:pPr>
        <w:pStyle w:val="BodyText"/>
      </w:pPr>
    </w:p>
    <w:p w14:paraId="03172111" w14:textId="77777777" w:rsidR="00000C36" w:rsidRDefault="00000C36" w:rsidP="00000C36">
      <w:pPr>
        <w:pStyle w:val="Heading2"/>
      </w:pPr>
      <w:bookmarkStart w:id="8" w:name="_Toc36140059"/>
      <w:bookmarkStart w:id="9" w:name="_Toc182583189"/>
      <w:r>
        <w:t>Reference Documents</w:t>
      </w:r>
      <w:bookmarkEnd w:id="8"/>
      <w:bookmarkEnd w:id="9"/>
    </w:p>
    <w:p w14:paraId="295C3742" w14:textId="77777777" w:rsidR="00000C36" w:rsidRPr="0069660A" w:rsidRDefault="00000C36" w:rsidP="0001514F">
      <w:pPr>
        <w:pStyle w:val="BodyText"/>
      </w:pPr>
      <w:r>
        <w:t>The table below contains documents that are not fully applicable and will provide supplementary information relevant for the present document.</w:t>
      </w:r>
    </w:p>
    <w:p w14:paraId="51C0ADA7" w14:textId="3A34A52E" w:rsidR="00000C36" w:rsidRDefault="00000C36" w:rsidP="00000C36">
      <w:pPr>
        <w:pStyle w:val="Caption"/>
        <w:keepNext/>
      </w:pPr>
      <w:bookmarkStart w:id="10" w:name="_Toc36140108"/>
      <w:bookmarkStart w:id="11" w:name="_Toc182583181"/>
      <w:r>
        <w:t xml:space="preserve">Table </w:t>
      </w:r>
      <w:r>
        <w:fldChar w:fldCharType="begin"/>
      </w:r>
      <w:r>
        <w:instrText xml:space="preserve"> STYLEREF 1 \s </w:instrText>
      </w:r>
      <w:r>
        <w:fldChar w:fldCharType="separate"/>
      </w:r>
      <w:r w:rsidR="00944BF7">
        <w:rPr>
          <w:noProof/>
        </w:rPr>
        <w:t>1</w:t>
      </w:r>
      <w:r>
        <w:fldChar w:fldCharType="end"/>
      </w:r>
      <w:r>
        <w:noBreakHyphen/>
      </w:r>
      <w:r>
        <w:fldChar w:fldCharType="begin"/>
      </w:r>
      <w:r>
        <w:instrText xml:space="preserve"> SEQ Table \* ARABIC \s 1 </w:instrText>
      </w:r>
      <w:r>
        <w:fldChar w:fldCharType="separate"/>
      </w:r>
      <w:r w:rsidR="00944BF7">
        <w:rPr>
          <w:noProof/>
        </w:rPr>
        <w:t>2</w:t>
      </w:r>
      <w:r>
        <w:fldChar w:fldCharType="end"/>
      </w:r>
      <w:r>
        <w:t xml:space="preserve"> Reference Documents</w:t>
      </w:r>
      <w:bookmarkEnd w:id="10"/>
      <w:bookmarkEnd w:id="11"/>
    </w:p>
    <w:tbl>
      <w:tblPr>
        <w:tblStyle w:val="ISIS-Table"/>
        <w:tblW w:w="0" w:type="auto"/>
        <w:tblLayout w:type="fixed"/>
        <w:tblLook w:val="04A0" w:firstRow="1" w:lastRow="0" w:firstColumn="1" w:lastColumn="0" w:noHBand="0" w:noVBand="1"/>
      </w:tblPr>
      <w:tblGrid>
        <w:gridCol w:w="1838"/>
        <w:gridCol w:w="6379"/>
        <w:gridCol w:w="1276"/>
      </w:tblGrid>
      <w:tr w:rsidR="00000C36" w14:paraId="1C8E1C99" w14:textId="77777777" w:rsidTr="00B96162">
        <w:trPr>
          <w:cnfStyle w:val="100000000000" w:firstRow="1" w:lastRow="0" w:firstColumn="0" w:lastColumn="0" w:oddVBand="0" w:evenVBand="0" w:oddHBand="0" w:evenHBand="0" w:firstRowFirstColumn="0" w:firstRowLastColumn="0" w:lastRowFirstColumn="0" w:lastRowLastColumn="0"/>
        </w:trPr>
        <w:tc>
          <w:tcPr>
            <w:tcW w:w="1838" w:type="dxa"/>
          </w:tcPr>
          <w:p w14:paraId="67D2C5DE" w14:textId="77777777" w:rsidR="00000C36" w:rsidRPr="00AB035C" w:rsidRDefault="00000C36" w:rsidP="00B66A66">
            <w:pPr>
              <w:rPr>
                <w:b w:val="0"/>
                <w:bCs/>
              </w:rPr>
            </w:pPr>
            <w:r>
              <w:rPr>
                <w:bCs/>
              </w:rPr>
              <w:t>Reference</w:t>
            </w:r>
          </w:p>
        </w:tc>
        <w:tc>
          <w:tcPr>
            <w:tcW w:w="6379" w:type="dxa"/>
          </w:tcPr>
          <w:p w14:paraId="1BFDCC90" w14:textId="77777777" w:rsidR="00000C36" w:rsidRPr="00AB035C" w:rsidRDefault="00000C36" w:rsidP="00B66A66">
            <w:pPr>
              <w:rPr>
                <w:b w:val="0"/>
                <w:bCs/>
              </w:rPr>
            </w:pPr>
            <w:r>
              <w:rPr>
                <w:bCs/>
              </w:rPr>
              <w:t>Name</w:t>
            </w:r>
          </w:p>
        </w:tc>
        <w:tc>
          <w:tcPr>
            <w:tcW w:w="1276" w:type="dxa"/>
          </w:tcPr>
          <w:p w14:paraId="729D6DE7" w14:textId="77777777" w:rsidR="00000C36" w:rsidRPr="00AB035C" w:rsidRDefault="00000C36" w:rsidP="00B66A66">
            <w:pPr>
              <w:rPr>
                <w:b w:val="0"/>
                <w:bCs/>
              </w:rPr>
            </w:pPr>
            <w:r>
              <w:rPr>
                <w:bCs/>
              </w:rPr>
              <w:t>Version</w:t>
            </w:r>
          </w:p>
        </w:tc>
      </w:tr>
      <w:tr w:rsidR="00000C36" w14:paraId="6E0236A6" w14:textId="77777777" w:rsidTr="00B96162">
        <w:tc>
          <w:tcPr>
            <w:tcW w:w="1838" w:type="dxa"/>
          </w:tcPr>
          <w:p w14:paraId="7CCCF30F" w14:textId="77777777" w:rsidR="00000C36" w:rsidRDefault="00000C36" w:rsidP="00B66A66">
            <w:r>
              <w:t>---</w:t>
            </w:r>
          </w:p>
        </w:tc>
        <w:tc>
          <w:tcPr>
            <w:tcW w:w="6379" w:type="dxa"/>
          </w:tcPr>
          <w:p w14:paraId="5D959064" w14:textId="77777777" w:rsidR="00000C36" w:rsidRDefault="00000C36" w:rsidP="00B66A66">
            <w:r>
              <w:t>---</w:t>
            </w:r>
          </w:p>
        </w:tc>
        <w:tc>
          <w:tcPr>
            <w:tcW w:w="1276" w:type="dxa"/>
          </w:tcPr>
          <w:p w14:paraId="4DD1359A" w14:textId="77777777" w:rsidR="00000C36" w:rsidRPr="0014468B" w:rsidRDefault="00000C36" w:rsidP="00B66A66">
            <w:r>
              <w:t>---</w:t>
            </w:r>
          </w:p>
        </w:tc>
      </w:tr>
    </w:tbl>
    <w:p w14:paraId="65F7791C" w14:textId="77777777" w:rsidR="00000C36" w:rsidRDefault="00000C36" w:rsidP="0001514F">
      <w:pPr>
        <w:pStyle w:val="BodyText"/>
      </w:pPr>
    </w:p>
    <w:p w14:paraId="61EE1C48" w14:textId="77777777" w:rsidR="00A621F3" w:rsidRPr="00000C36" w:rsidRDefault="00A621F3" w:rsidP="0001514F">
      <w:pPr>
        <w:pStyle w:val="BodyText"/>
      </w:pPr>
    </w:p>
    <w:p w14:paraId="06BFF2B1" w14:textId="77777777" w:rsidR="00287012" w:rsidRDefault="00C2199A" w:rsidP="00954A12">
      <w:pPr>
        <w:pStyle w:val="Heading1"/>
      </w:pPr>
      <w:bookmarkStart w:id="12" w:name="_Toc182583190"/>
      <w:r>
        <w:lastRenderedPageBreak/>
        <w:t>Required hardware</w:t>
      </w:r>
      <w:bookmarkEnd w:id="12"/>
    </w:p>
    <w:p w14:paraId="0CCE1F6F" w14:textId="77777777" w:rsidR="00C2199A" w:rsidRDefault="00C2199A" w:rsidP="00C2199A">
      <w:pPr>
        <w:pStyle w:val="Heading2"/>
      </w:pPr>
      <w:bookmarkStart w:id="13" w:name="_Toc61878579"/>
      <w:bookmarkStart w:id="14" w:name="_Toc182583191"/>
      <w:r>
        <w:t>Bill of Materials</w:t>
      </w:r>
      <w:bookmarkEnd w:id="13"/>
      <w:bookmarkEnd w:id="14"/>
    </w:p>
    <w:p w14:paraId="2C9D9177" w14:textId="74F103F8" w:rsidR="006F2DC8" w:rsidRDefault="006F2DC8" w:rsidP="006F2DC8">
      <w:pPr>
        <w:pStyle w:val="Caption"/>
        <w:keepNext/>
      </w:pPr>
      <w:bookmarkStart w:id="15" w:name="_Toc182583182"/>
      <w:r>
        <w:t xml:space="preserve">Table </w:t>
      </w:r>
      <w:r>
        <w:fldChar w:fldCharType="begin"/>
      </w:r>
      <w:r>
        <w:instrText xml:space="preserve"> SEQ Table \* ARABIC </w:instrText>
      </w:r>
      <w:r>
        <w:fldChar w:fldCharType="separate"/>
      </w:r>
      <w:r w:rsidR="00944BF7">
        <w:rPr>
          <w:noProof/>
        </w:rPr>
        <w:t>3</w:t>
      </w:r>
      <w:r>
        <w:fldChar w:fldCharType="end"/>
      </w:r>
      <w:r>
        <w:t xml:space="preserve"> - Bill of Materials (BOM)</w:t>
      </w:r>
      <w:bookmarkEnd w:id="15"/>
    </w:p>
    <w:tbl>
      <w:tblPr>
        <w:tblStyle w:val="TableGrid"/>
        <w:tblW w:w="5000" w:type="pct"/>
        <w:tblLook w:val="04A0" w:firstRow="1" w:lastRow="0" w:firstColumn="1" w:lastColumn="0" w:noHBand="0" w:noVBand="1"/>
      </w:tblPr>
      <w:tblGrid>
        <w:gridCol w:w="1696"/>
        <w:gridCol w:w="2126"/>
        <w:gridCol w:w="3686"/>
        <w:gridCol w:w="1053"/>
        <w:gridCol w:w="1067"/>
      </w:tblGrid>
      <w:tr w:rsidR="006F2DC8" w14:paraId="6E021C4D" w14:textId="77777777" w:rsidTr="00944BF7">
        <w:trPr>
          <w:tblHeader/>
        </w:trPr>
        <w:tc>
          <w:tcPr>
            <w:tcW w:w="881" w:type="pct"/>
            <w:shd w:val="clear" w:color="auto" w:fill="214584" w:themeFill="text1" w:themeFillTint="BF"/>
          </w:tcPr>
          <w:p w14:paraId="33E23ABA" w14:textId="5722D2BF" w:rsidR="006F2DC8" w:rsidRDefault="009F0825" w:rsidP="006F2DC8">
            <w:pPr>
              <w:pStyle w:val="ISIS-TableHeading"/>
            </w:pPr>
            <w:r>
              <w:t>UID</w:t>
            </w:r>
          </w:p>
        </w:tc>
        <w:tc>
          <w:tcPr>
            <w:tcW w:w="1104" w:type="pct"/>
            <w:shd w:val="clear" w:color="auto" w:fill="214584" w:themeFill="text1" w:themeFillTint="BF"/>
          </w:tcPr>
          <w:p w14:paraId="08F3C9C4" w14:textId="6DFBD3EF" w:rsidR="006F2DC8" w:rsidRDefault="006F2DC8" w:rsidP="006F2DC8">
            <w:pPr>
              <w:pStyle w:val="ISIS-TableHeading"/>
            </w:pPr>
            <w:r>
              <w:t>Manufacturer Code</w:t>
            </w:r>
          </w:p>
        </w:tc>
        <w:tc>
          <w:tcPr>
            <w:tcW w:w="1914" w:type="pct"/>
            <w:shd w:val="clear" w:color="auto" w:fill="214584" w:themeFill="text1" w:themeFillTint="BF"/>
          </w:tcPr>
          <w:p w14:paraId="0B900FAA" w14:textId="77777777" w:rsidR="006F2DC8" w:rsidRDefault="006F2DC8" w:rsidP="006F2DC8">
            <w:pPr>
              <w:pStyle w:val="ISIS-TableHeading"/>
            </w:pPr>
            <w:r>
              <w:t>Description</w:t>
            </w:r>
          </w:p>
        </w:tc>
        <w:tc>
          <w:tcPr>
            <w:tcW w:w="547" w:type="pct"/>
            <w:shd w:val="clear" w:color="auto" w:fill="214584" w:themeFill="text1" w:themeFillTint="BF"/>
          </w:tcPr>
          <w:p w14:paraId="30B5ADB9" w14:textId="77777777" w:rsidR="006F2DC8" w:rsidRDefault="006F2DC8" w:rsidP="006F2DC8">
            <w:pPr>
              <w:pStyle w:val="ISIS-TableHeading"/>
            </w:pPr>
            <w:r>
              <w:t>Quantity</w:t>
            </w:r>
          </w:p>
        </w:tc>
        <w:tc>
          <w:tcPr>
            <w:tcW w:w="554" w:type="pct"/>
            <w:shd w:val="clear" w:color="auto" w:fill="214584" w:themeFill="text1" w:themeFillTint="BF"/>
          </w:tcPr>
          <w:p w14:paraId="44D65831" w14:textId="77777777" w:rsidR="006F2DC8" w:rsidRDefault="006F2DC8" w:rsidP="006F2DC8">
            <w:pPr>
              <w:pStyle w:val="ISIS-TableHeading"/>
            </w:pPr>
            <w:r>
              <w:t>Check</w:t>
            </w:r>
          </w:p>
        </w:tc>
      </w:tr>
      <w:tr w:rsidR="00265D63" w14:paraId="1F689F8B" w14:textId="77777777" w:rsidTr="00944BF7">
        <w:tc>
          <w:tcPr>
            <w:tcW w:w="881" w:type="pct"/>
          </w:tcPr>
          <w:p w14:paraId="7010F78B" w14:textId="050E0D7E" w:rsidR="00265D63" w:rsidRDefault="00265D63" w:rsidP="00944BF7">
            <w:pPr>
              <w:pStyle w:val="ISIS-TableContents"/>
              <w:jc w:val="center"/>
            </w:pPr>
            <w:r w:rsidRPr="00265D63">
              <w:t>UID201871</w:t>
            </w:r>
          </w:p>
        </w:tc>
        <w:tc>
          <w:tcPr>
            <w:tcW w:w="1104" w:type="pct"/>
          </w:tcPr>
          <w:p w14:paraId="55F58C8D" w14:textId="52C38C9B" w:rsidR="00265D63" w:rsidRDefault="00265D63" w:rsidP="00265D63">
            <w:pPr>
              <w:pStyle w:val="ISIS-TableContents"/>
            </w:pPr>
            <w:r w:rsidRPr="00265D63">
              <w:t>ISIS.iOBC.1.1.003.A</w:t>
            </w:r>
          </w:p>
        </w:tc>
        <w:tc>
          <w:tcPr>
            <w:tcW w:w="1914" w:type="pct"/>
          </w:tcPr>
          <w:p w14:paraId="481DDD35" w14:textId="7DA8B8A1" w:rsidR="00265D63" w:rsidRDefault="00C24720" w:rsidP="00265D63">
            <w:pPr>
              <w:pStyle w:val="ISIS-TableContents"/>
            </w:pPr>
            <w:r>
              <w:t>I</w:t>
            </w:r>
            <w:r w:rsidR="00265D63" w:rsidRPr="00265D63">
              <w:t xml:space="preserve">OBC </w:t>
            </w:r>
            <w:r w:rsidR="00265D63">
              <w:t xml:space="preserve">Threaded </w:t>
            </w:r>
            <w:r w:rsidR="00265D63" w:rsidRPr="00265D63">
              <w:t xml:space="preserve">Spacer </w:t>
            </w:r>
            <w:r w:rsidR="00265D63">
              <w:t>10</w:t>
            </w:r>
            <w:r w:rsidR="00265D63" w:rsidRPr="00265D63">
              <w:t>mm</w:t>
            </w:r>
          </w:p>
        </w:tc>
        <w:tc>
          <w:tcPr>
            <w:tcW w:w="547" w:type="pct"/>
          </w:tcPr>
          <w:p w14:paraId="3CBC07E1" w14:textId="275B653D" w:rsidR="00265D63" w:rsidRPr="00F30C37" w:rsidRDefault="00265D63" w:rsidP="00944BF7">
            <w:pPr>
              <w:pStyle w:val="ISIS-TableContents"/>
              <w:jc w:val="center"/>
              <w:rPr>
                <w:vertAlign w:val="superscript"/>
              </w:rPr>
            </w:pPr>
            <w:r>
              <w:t>4</w:t>
            </w:r>
          </w:p>
        </w:tc>
        <w:tc>
          <w:tcPr>
            <w:tcW w:w="554" w:type="pct"/>
          </w:tcPr>
          <w:p w14:paraId="14872379" w14:textId="5AAA2C54" w:rsidR="00265D63" w:rsidRDefault="00E030CB" w:rsidP="00944BF7">
            <w:pPr>
              <w:pStyle w:val="ISIS-TableContents"/>
              <w:jc w:val="center"/>
            </w:pPr>
            <w:sdt>
              <w:sdtPr>
                <w:id w:val="-493406024"/>
                <w14:checkbox>
                  <w14:checked w14:val="0"/>
                  <w14:checkedState w14:val="2612" w14:font="MS Gothic"/>
                  <w14:uncheckedState w14:val="2610" w14:font="MS Gothic"/>
                </w14:checkbox>
              </w:sdtPr>
              <w:sdtEndPr/>
              <w:sdtContent>
                <w:r w:rsidR="008648B9">
                  <w:rPr>
                    <w:rFonts w:ascii="MS Gothic" w:eastAsia="MS Gothic" w:hAnsi="MS Gothic" w:hint="eastAsia"/>
                  </w:rPr>
                  <w:t>☐</w:t>
                </w:r>
              </w:sdtContent>
            </w:sdt>
          </w:p>
        </w:tc>
      </w:tr>
      <w:tr w:rsidR="00265D63" w14:paraId="20BFC05D" w14:textId="77777777" w:rsidTr="00944BF7">
        <w:tc>
          <w:tcPr>
            <w:tcW w:w="881" w:type="pct"/>
          </w:tcPr>
          <w:p w14:paraId="0BBD4F05" w14:textId="77DAB7BD" w:rsidR="00265D63" w:rsidRDefault="00E05400" w:rsidP="00944BF7">
            <w:pPr>
              <w:pStyle w:val="ISIS-TableContents"/>
              <w:jc w:val="center"/>
            </w:pPr>
            <w:r w:rsidRPr="00E05400">
              <w:t>UID200341</w:t>
            </w:r>
          </w:p>
        </w:tc>
        <w:tc>
          <w:tcPr>
            <w:tcW w:w="1104" w:type="pct"/>
          </w:tcPr>
          <w:p w14:paraId="788D3D24" w14:textId="7E16F4EA" w:rsidR="00265D63" w:rsidRDefault="00E05400" w:rsidP="00265D63">
            <w:pPr>
              <w:pStyle w:val="ISIS-TableContents"/>
            </w:pPr>
            <w:r w:rsidRPr="00E05400">
              <w:t>7985TXA20020004</w:t>
            </w:r>
          </w:p>
        </w:tc>
        <w:tc>
          <w:tcPr>
            <w:tcW w:w="1914" w:type="pct"/>
          </w:tcPr>
          <w:p w14:paraId="5D6F9579" w14:textId="402F13E5" w:rsidR="00265D63" w:rsidRDefault="00E05400" w:rsidP="00265D63">
            <w:pPr>
              <w:pStyle w:val="ISIS-TableContents"/>
            </w:pPr>
            <w:r w:rsidRPr="00E05400">
              <w:t>M2x4</w:t>
            </w:r>
            <w:r w:rsidR="00C24720">
              <w:t>mm</w:t>
            </w:r>
            <w:r w:rsidRPr="00E05400">
              <w:t xml:space="preserve"> Pan Screw</w:t>
            </w:r>
          </w:p>
        </w:tc>
        <w:tc>
          <w:tcPr>
            <w:tcW w:w="547" w:type="pct"/>
          </w:tcPr>
          <w:p w14:paraId="1CC6257D" w14:textId="5B1D0534" w:rsidR="00265D63" w:rsidRDefault="00E05400" w:rsidP="00944BF7">
            <w:pPr>
              <w:pStyle w:val="ISIS-TableContents"/>
              <w:jc w:val="center"/>
            </w:pPr>
            <w:r>
              <w:t>8</w:t>
            </w:r>
          </w:p>
        </w:tc>
        <w:tc>
          <w:tcPr>
            <w:tcW w:w="554" w:type="pct"/>
          </w:tcPr>
          <w:p w14:paraId="789900C7" w14:textId="78479B97" w:rsidR="00265D63" w:rsidRDefault="00E030CB" w:rsidP="00944BF7">
            <w:pPr>
              <w:pStyle w:val="ISIS-TableContents"/>
              <w:jc w:val="center"/>
            </w:pPr>
            <w:sdt>
              <w:sdtPr>
                <w:id w:val="1264879304"/>
                <w14:checkbox>
                  <w14:checked w14:val="0"/>
                  <w14:checkedState w14:val="2612" w14:font="MS Gothic"/>
                  <w14:uncheckedState w14:val="2610" w14:font="MS Gothic"/>
                </w14:checkbox>
              </w:sdtPr>
              <w:sdtEndPr/>
              <w:sdtContent>
                <w:r w:rsidR="008648B9">
                  <w:rPr>
                    <w:rFonts w:ascii="MS Gothic" w:eastAsia="MS Gothic" w:hAnsi="MS Gothic" w:hint="eastAsia"/>
                  </w:rPr>
                  <w:t>☐</w:t>
                </w:r>
              </w:sdtContent>
            </w:sdt>
          </w:p>
        </w:tc>
      </w:tr>
      <w:tr w:rsidR="00E05400" w14:paraId="68D5AE24" w14:textId="77777777" w:rsidTr="00944BF7">
        <w:tc>
          <w:tcPr>
            <w:tcW w:w="881" w:type="pct"/>
          </w:tcPr>
          <w:p w14:paraId="0D60A3E7" w14:textId="19CC4892" w:rsidR="00E05400" w:rsidRPr="00E05400" w:rsidRDefault="00E72775" w:rsidP="00944BF7">
            <w:pPr>
              <w:pStyle w:val="ISIS-TableContents"/>
              <w:jc w:val="center"/>
            </w:pPr>
            <w:r w:rsidRPr="00E72775">
              <w:t>UID200296</w:t>
            </w:r>
          </w:p>
        </w:tc>
        <w:tc>
          <w:tcPr>
            <w:tcW w:w="1104" w:type="pct"/>
          </w:tcPr>
          <w:p w14:paraId="4F7C8A0B" w14:textId="0E8F2058" w:rsidR="00E05400" w:rsidRPr="00E05400" w:rsidRDefault="00E72775" w:rsidP="00E05400">
            <w:pPr>
              <w:pStyle w:val="ISIS-TableContents"/>
            </w:pPr>
            <w:r w:rsidRPr="00E72775">
              <w:t>125A00A20020000</w:t>
            </w:r>
          </w:p>
        </w:tc>
        <w:tc>
          <w:tcPr>
            <w:tcW w:w="1914" w:type="pct"/>
          </w:tcPr>
          <w:p w14:paraId="77C89984" w14:textId="6DF9F45F" w:rsidR="00E05400" w:rsidRPr="00E05400" w:rsidRDefault="00E72775" w:rsidP="00E05400">
            <w:pPr>
              <w:pStyle w:val="ISIS-TableContents"/>
            </w:pPr>
            <w:r w:rsidRPr="00E72775">
              <w:t>M2 Washer</w:t>
            </w:r>
          </w:p>
        </w:tc>
        <w:tc>
          <w:tcPr>
            <w:tcW w:w="547" w:type="pct"/>
          </w:tcPr>
          <w:p w14:paraId="65B64EC4" w14:textId="5A78CD99" w:rsidR="00E05400" w:rsidRDefault="00E05400" w:rsidP="00944BF7">
            <w:pPr>
              <w:pStyle w:val="ISIS-TableContents"/>
              <w:jc w:val="center"/>
            </w:pPr>
            <w:r>
              <w:t>8</w:t>
            </w:r>
          </w:p>
        </w:tc>
        <w:tc>
          <w:tcPr>
            <w:tcW w:w="554" w:type="pct"/>
          </w:tcPr>
          <w:p w14:paraId="1DF8B21C" w14:textId="79308680" w:rsidR="00E05400" w:rsidRDefault="00E030CB" w:rsidP="00944BF7">
            <w:pPr>
              <w:pStyle w:val="ISIS-TableContents"/>
              <w:jc w:val="center"/>
            </w:pPr>
            <w:sdt>
              <w:sdtPr>
                <w:id w:val="-1836752420"/>
                <w14:checkbox>
                  <w14:checked w14:val="0"/>
                  <w14:checkedState w14:val="2612" w14:font="MS Gothic"/>
                  <w14:uncheckedState w14:val="2610" w14:font="MS Gothic"/>
                </w14:checkbox>
              </w:sdtPr>
              <w:sdtEndPr/>
              <w:sdtContent>
                <w:r w:rsidR="008648B9">
                  <w:rPr>
                    <w:rFonts w:ascii="MS Gothic" w:eastAsia="MS Gothic" w:hAnsi="MS Gothic" w:hint="eastAsia"/>
                  </w:rPr>
                  <w:t>☐</w:t>
                </w:r>
              </w:sdtContent>
            </w:sdt>
          </w:p>
        </w:tc>
      </w:tr>
    </w:tbl>
    <w:p w14:paraId="654BD016" w14:textId="77777777" w:rsidR="008648B9" w:rsidRDefault="008648B9" w:rsidP="00F30C37">
      <w:pPr>
        <w:pStyle w:val="BodyText"/>
      </w:pPr>
    </w:p>
    <w:p w14:paraId="7D1B9833" w14:textId="77777777" w:rsidR="00944BF7" w:rsidRDefault="00944BF7" w:rsidP="00944BF7">
      <w:pPr>
        <w:pStyle w:val="Heading2"/>
      </w:pPr>
      <w:bookmarkStart w:id="16" w:name="_Toc182583192"/>
      <w:r>
        <w:t>Special tools</w:t>
      </w:r>
      <w:bookmarkEnd w:id="16"/>
    </w:p>
    <w:p w14:paraId="26AAD1F1" w14:textId="77777777" w:rsidR="00944BF7" w:rsidRDefault="00944BF7" w:rsidP="00944BF7">
      <w:pPr>
        <w:pStyle w:val="Caption"/>
        <w:keepNext/>
      </w:pPr>
      <w:bookmarkStart w:id="17" w:name="_Toc182583183"/>
      <w:r>
        <w:t xml:space="preserve">Table </w:t>
      </w:r>
      <w:r>
        <w:fldChar w:fldCharType="begin"/>
      </w:r>
      <w:r>
        <w:instrText xml:space="preserve"> SEQ Table \* ARABIC </w:instrText>
      </w:r>
      <w:r>
        <w:fldChar w:fldCharType="separate"/>
      </w:r>
      <w:r>
        <w:rPr>
          <w:noProof/>
        </w:rPr>
        <w:t>4</w:t>
      </w:r>
      <w:r>
        <w:fldChar w:fldCharType="end"/>
      </w:r>
      <w:r>
        <w:t xml:space="preserve"> - Special tools</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915"/>
        <w:gridCol w:w="1024"/>
      </w:tblGrid>
      <w:tr w:rsidR="00944BF7" w:rsidRPr="00C2199A" w14:paraId="36550270" w14:textId="77777777" w:rsidTr="003F5367">
        <w:trPr>
          <w:cantSplit/>
          <w:trHeight w:val="397"/>
          <w:tblHeader/>
        </w:trPr>
        <w:tc>
          <w:tcPr>
            <w:tcW w:w="1396" w:type="pct"/>
            <w:tcBorders>
              <w:top w:val="single" w:sz="4" w:space="0" w:color="auto"/>
              <w:left w:val="single" w:sz="4" w:space="0" w:color="auto"/>
              <w:bottom w:val="single" w:sz="4" w:space="0" w:color="auto"/>
              <w:right w:val="single" w:sz="4" w:space="0" w:color="auto"/>
            </w:tcBorders>
            <w:shd w:val="clear" w:color="auto" w:fill="214584" w:themeFill="text1" w:themeFillTint="BF"/>
            <w:hideMark/>
          </w:tcPr>
          <w:p w14:paraId="0244D64F" w14:textId="77777777" w:rsidR="00944BF7" w:rsidRPr="00C2199A" w:rsidRDefault="00944BF7" w:rsidP="003F5367">
            <w:pPr>
              <w:pStyle w:val="ISIS-TableHeading"/>
            </w:pPr>
            <w:r w:rsidRPr="00C2199A">
              <w:t>Tool</w:t>
            </w:r>
          </w:p>
        </w:tc>
        <w:tc>
          <w:tcPr>
            <w:tcW w:w="3072" w:type="pct"/>
            <w:tcBorders>
              <w:top w:val="single" w:sz="4" w:space="0" w:color="auto"/>
              <w:left w:val="single" w:sz="4" w:space="0" w:color="auto"/>
              <w:bottom w:val="single" w:sz="4" w:space="0" w:color="auto"/>
              <w:right w:val="single" w:sz="4" w:space="0" w:color="auto"/>
            </w:tcBorders>
            <w:shd w:val="clear" w:color="auto" w:fill="214584" w:themeFill="text1" w:themeFillTint="BF"/>
            <w:hideMark/>
          </w:tcPr>
          <w:p w14:paraId="25DE3A51" w14:textId="77777777" w:rsidR="00944BF7" w:rsidRPr="00C2199A" w:rsidRDefault="00944BF7" w:rsidP="003F5367">
            <w:pPr>
              <w:pStyle w:val="ISIS-TableHeading"/>
            </w:pPr>
            <w:r w:rsidRPr="00C2199A">
              <w:t>Remark</w:t>
            </w:r>
          </w:p>
        </w:tc>
        <w:tc>
          <w:tcPr>
            <w:tcW w:w="532" w:type="pct"/>
            <w:tcBorders>
              <w:top w:val="single" w:sz="4" w:space="0" w:color="auto"/>
              <w:left w:val="single" w:sz="4" w:space="0" w:color="auto"/>
              <w:bottom w:val="single" w:sz="4" w:space="0" w:color="auto"/>
              <w:right w:val="single" w:sz="4" w:space="0" w:color="auto"/>
            </w:tcBorders>
            <w:shd w:val="clear" w:color="auto" w:fill="214584" w:themeFill="text1" w:themeFillTint="BF"/>
          </w:tcPr>
          <w:p w14:paraId="596FEFF2" w14:textId="77777777" w:rsidR="00944BF7" w:rsidRPr="00C2199A" w:rsidRDefault="00944BF7" w:rsidP="003F5367">
            <w:pPr>
              <w:pStyle w:val="ISIS-TableHeading"/>
            </w:pPr>
            <w:r w:rsidRPr="00C2199A">
              <w:t>Check</w:t>
            </w:r>
          </w:p>
        </w:tc>
      </w:tr>
      <w:tr w:rsidR="00944BF7" w:rsidRPr="00C2199A" w14:paraId="5573EE38" w14:textId="77777777" w:rsidTr="003F5367">
        <w:trPr>
          <w:cantSplit/>
          <w:trHeight w:val="397"/>
        </w:trPr>
        <w:tc>
          <w:tcPr>
            <w:tcW w:w="1396" w:type="pct"/>
            <w:tcBorders>
              <w:top w:val="single" w:sz="4" w:space="0" w:color="auto"/>
              <w:left w:val="single" w:sz="4" w:space="0" w:color="auto"/>
              <w:bottom w:val="single" w:sz="4" w:space="0" w:color="auto"/>
              <w:right w:val="single" w:sz="4" w:space="0" w:color="auto"/>
            </w:tcBorders>
          </w:tcPr>
          <w:p w14:paraId="764B4F43" w14:textId="77777777" w:rsidR="00944BF7" w:rsidRPr="00C2199A" w:rsidRDefault="00944BF7" w:rsidP="003F5367">
            <w:pPr>
              <w:pStyle w:val="ISIS-TableContents"/>
            </w:pPr>
            <w:r>
              <w:t>Adjustable Torque Screwdriver</w:t>
            </w:r>
          </w:p>
        </w:tc>
        <w:tc>
          <w:tcPr>
            <w:tcW w:w="3072" w:type="pct"/>
            <w:tcBorders>
              <w:top w:val="single" w:sz="4" w:space="0" w:color="auto"/>
              <w:left w:val="single" w:sz="4" w:space="0" w:color="auto"/>
              <w:bottom w:val="single" w:sz="4" w:space="0" w:color="auto"/>
              <w:right w:val="single" w:sz="4" w:space="0" w:color="auto"/>
            </w:tcBorders>
          </w:tcPr>
          <w:p w14:paraId="422CAF9B" w14:textId="77777777" w:rsidR="00944BF7" w:rsidRPr="00944BF7" w:rsidRDefault="00944BF7" w:rsidP="003F5367">
            <w:pPr>
              <w:pStyle w:val="ISIS-TableContents"/>
              <w:rPr>
                <w:lang w:val="fr-FR"/>
              </w:rPr>
            </w:pPr>
            <w:r w:rsidRPr="00944BF7">
              <w:rPr>
                <w:lang w:val="fr-FR"/>
              </w:rPr>
              <w:t>0.30 Nm. Example: A.301MT (T6 torx bit)</w:t>
            </w:r>
          </w:p>
        </w:tc>
        <w:tc>
          <w:tcPr>
            <w:tcW w:w="532" w:type="pct"/>
            <w:tcBorders>
              <w:top w:val="single" w:sz="4" w:space="0" w:color="auto"/>
              <w:left w:val="single" w:sz="4" w:space="0" w:color="auto"/>
              <w:bottom w:val="single" w:sz="4" w:space="0" w:color="auto"/>
              <w:right w:val="single" w:sz="4" w:space="0" w:color="auto"/>
            </w:tcBorders>
          </w:tcPr>
          <w:p w14:paraId="4759A74C" w14:textId="77777777" w:rsidR="00944BF7" w:rsidRPr="00C2199A" w:rsidRDefault="00E030CB" w:rsidP="003F5367">
            <w:pPr>
              <w:pStyle w:val="ISIS-TableContents"/>
              <w:jc w:val="center"/>
            </w:pPr>
            <w:sdt>
              <w:sdtPr>
                <w:id w:val="-2100710427"/>
                <w14:checkbox>
                  <w14:checked w14:val="0"/>
                  <w14:checkedState w14:val="2612" w14:font="MS Gothic"/>
                  <w14:uncheckedState w14:val="2610" w14:font="MS Gothic"/>
                </w14:checkbox>
              </w:sdtPr>
              <w:sdtEndPr/>
              <w:sdtContent>
                <w:r w:rsidR="00944BF7">
                  <w:rPr>
                    <w:rFonts w:ascii="MS Gothic" w:eastAsia="MS Gothic" w:hAnsi="MS Gothic" w:hint="eastAsia"/>
                  </w:rPr>
                  <w:t>☐</w:t>
                </w:r>
              </w:sdtContent>
            </w:sdt>
          </w:p>
        </w:tc>
      </w:tr>
    </w:tbl>
    <w:p w14:paraId="107A713E" w14:textId="77777777" w:rsidR="00944BF7" w:rsidRPr="00F30C37" w:rsidRDefault="00944BF7" w:rsidP="00F30C37">
      <w:pPr>
        <w:pStyle w:val="BodyText"/>
      </w:pPr>
    </w:p>
    <w:p w14:paraId="7743832D" w14:textId="213BBDD7" w:rsidR="00DF4717" w:rsidRDefault="00944BF7" w:rsidP="009B5FC4">
      <w:pPr>
        <w:pStyle w:val="Heading2"/>
      </w:pPr>
      <w:bookmarkStart w:id="18" w:name="_Toc182583193"/>
      <w:r>
        <w:t>Consumables</w:t>
      </w:r>
      <w:bookmarkEnd w:id="18"/>
    </w:p>
    <w:p w14:paraId="192F28E8" w14:textId="0D82FB95" w:rsidR="006F2DC8" w:rsidRDefault="006F2DC8" w:rsidP="006F2DC8">
      <w:pPr>
        <w:pStyle w:val="Caption"/>
        <w:keepNext/>
      </w:pPr>
      <w:bookmarkStart w:id="19" w:name="_Toc182583184"/>
      <w:r>
        <w:t xml:space="preserve">Table </w:t>
      </w:r>
      <w:r>
        <w:fldChar w:fldCharType="begin"/>
      </w:r>
      <w:r>
        <w:instrText xml:space="preserve"> SEQ Table \* ARABIC </w:instrText>
      </w:r>
      <w:r>
        <w:fldChar w:fldCharType="separate"/>
      </w:r>
      <w:r w:rsidR="00944BF7">
        <w:rPr>
          <w:noProof/>
        </w:rPr>
        <w:t>5</w:t>
      </w:r>
      <w:r>
        <w:fldChar w:fldCharType="end"/>
      </w:r>
      <w:r>
        <w:t xml:space="preserve"> - </w:t>
      </w:r>
      <w:r w:rsidR="00944BF7">
        <w:t>Consumables</w:t>
      </w:r>
      <w:bookmarkEnd w:id="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915"/>
        <w:gridCol w:w="1024"/>
      </w:tblGrid>
      <w:tr w:rsidR="00C2199A" w:rsidRPr="00C2199A" w14:paraId="5BB13BDD" w14:textId="77777777" w:rsidTr="00944BF7">
        <w:trPr>
          <w:cantSplit/>
          <w:trHeight w:val="397"/>
          <w:tblHeader/>
        </w:trPr>
        <w:tc>
          <w:tcPr>
            <w:tcW w:w="1396" w:type="pct"/>
            <w:tcBorders>
              <w:top w:val="single" w:sz="4" w:space="0" w:color="auto"/>
              <w:left w:val="single" w:sz="4" w:space="0" w:color="auto"/>
              <w:bottom w:val="single" w:sz="4" w:space="0" w:color="auto"/>
              <w:right w:val="single" w:sz="4" w:space="0" w:color="auto"/>
            </w:tcBorders>
            <w:shd w:val="clear" w:color="auto" w:fill="214584" w:themeFill="text1" w:themeFillTint="BF"/>
            <w:hideMark/>
          </w:tcPr>
          <w:p w14:paraId="4140FA5D" w14:textId="77777777" w:rsidR="00C2199A" w:rsidRPr="00C2199A" w:rsidRDefault="00C2199A" w:rsidP="00C2199A">
            <w:pPr>
              <w:pStyle w:val="ISIS-TableHeading"/>
            </w:pPr>
            <w:r w:rsidRPr="00C2199A">
              <w:t>Tool</w:t>
            </w:r>
          </w:p>
        </w:tc>
        <w:tc>
          <w:tcPr>
            <w:tcW w:w="3072" w:type="pct"/>
            <w:tcBorders>
              <w:top w:val="single" w:sz="4" w:space="0" w:color="auto"/>
              <w:left w:val="single" w:sz="4" w:space="0" w:color="auto"/>
              <w:bottom w:val="single" w:sz="4" w:space="0" w:color="auto"/>
              <w:right w:val="single" w:sz="4" w:space="0" w:color="auto"/>
            </w:tcBorders>
            <w:shd w:val="clear" w:color="auto" w:fill="214584" w:themeFill="text1" w:themeFillTint="BF"/>
            <w:hideMark/>
          </w:tcPr>
          <w:p w14:paraId="74D19075" w14:textId="77777777" w:rsidR="00C2199A" w:rsidRPr="00C2199A" w:rsidRDefault="00C2199A" w:rsidP="00C2199A">
            <w:pPr>
              <w:pStyle w:val="ISIS-TableHeading"/>
            </w:pPr>
            <w:r w:rsidRPr="00C2199A">
              <w:t>Remark</w:t>
            </w:r>
          </w:p>
        </w:tc>
        <w:tc>
          <w:tcPr>
            <w:tcW w:w="532" w:type="pct"/>
            <w:tcBorders>
              <w:top w:val="single" w:sz="4" w:space="0" w:color="auto"/>
              <w:left w:val="single" w:sz="4" w:space="0" w:color="auto"/>
              <w:bottom w:val="single" w:sz="4" w:space="0" w:color="auto"/>
              <w:right w:val="single" w:sz="4" w:space="0" w:color="auto"/>
            </w:tcBorders>
            <w:shd w:val="clear" w:color="auto" w:fill="214584" w:themeFill="text1" w:themeFillTint="BF"/>
          </w:tcPr>
          <w:p w14:paraId="269FCE11" w14:textId="77777777" w:rsidR="00C2199A" w:rsidRPr="00C2199A" w:rsidRDefault="00C2199A" w:rsidP="00C2199A">
            <w:pPr>
              <w:pStyle w:val="ISIS-TableHeading"/>
            </w:pPr>
            <w:r w:rsidRPr="00C2199A">
              <w:t>Check</w:t>
            </w:r>
          </w:p>
        </w:tc>
      </w:tr>
      <w:tr w:rsidR="00C2199A" w:rsidRPr="00C2199A" w14:paraId="6BA948D2" w14:textId="77777777" w:rsidTr="00944BF7">
        <w:trPr>
          <w:cantSplit/>
          <w:trHeight w:val="397"/>
        </w:trPr>
        <w:tc>
          <w:tcPr>
            <w:tcW w:w="1396" w:type="pct"/>
            <w:tcBorders>
              <w:top w:val="single" w:sz="4" w:space="0" w:color="auto"/>
              <w:left w:val="single" w:sz="4" w:space="0" w:color="auto"/>
              <w:bottom w:val="single" w:sz="4" w:space="0" w:color="auto"/>
              <w:right w:val="single" w:sz="4" w:space="0" w:color="auto"/>
            </w:tcBorders>
          </w:tcPr>
          <w:p w14:paraId="62BF69AD" w14:textId="46088184" w:rsidR="00C2199A" w:rsidRPr="00C2199A" w:rsidRDefault="003A1CA8" w:rsidP="00C2199A">
            <w:pPr>
              <w:pStyle w:val="ISIS-TableContents"/>
            </w:pPr>
            <w:r w:rsidRPr="003A1CA8">
              <w:t>Epoxy</w:t>
            </w:r>
          </w:p>
        </w:tc>
        <w:tc>
          <w:tcPr>
            <w:tcW w:w="3072" w:type="pct"/>
            <w:tcBorders>
              <w:top w:val="single" w:sz="4" w:space="0" w:color="auto"/>
              <w:left w:val="single" w:sz="4" w:space="0" w:color="auto"/>
              <w:bottom w:val="single" w:sz="4" w:space="0" w:color="auto"/>
              <w:right w:val="single" w:sz="4" w:space="0" w:color="auto"/>
            </w:tcBorders>
          </w:tcPr>
          <w:p w14:paraId="64460277" w14:textId="31A42DF6" w:rsidR="00C2199A" w:rsidRPr="00C2199A" w:rsidRDefault="003A1CA8" w:rsidP="00C2199A">
            <w:pPr>
              <w:pStyle w:val="ISIS-TableContents"/>
            </w:pPr>
            <w:r w:rsidRPr="003A1CA8">
              <w:t>Example: Scotch-Weld DP2216 Epoxy adhesive gray duo-pak cartdrige</w:t>
            </w:r>
          </w:p>
        </w:tc>
        <w:tc>
          <w:tcPr>
            <w:tcW w:w="532" w:type="pct"/>
            <w:tcBorders>
              <w:top w:val="single" w:sz="4" w:space="0" w:color="auto"/>
              <w:left w:val="single" w:sz="4" w:space="0" w:color="auto"/>
              <w:bottom w:val="single" w:sz="4" w:space="0" w:color="auto"/>
              <w:right w:val="single" w:sz="4" w:space="0" w:color="auto"/>
            </w:tcBorders>
          </w:tcPr>
          <w:p w14:paraId="6CD9694B" w14:textId="708D6109" w:rsidR="00C2199A" w:rsidRPr="00C2199A" w:rsidRDefault="00E030CB" w:rsidP="00944BF7">
            <w:pPr>
              <w:pStyle w:val="ISIS-TableContents"/>
              <w:jc w:val="center"/>
            </w:pPr>
            <w:sdt>
              <w:sdtPr>
                <w:id w:val="765650349"/>
                <w14:checkbox>
                  <w14:checked w14:val="0"/>
                  <w14:checkedState w14:val="2612" w14:font="MS Gothic"/>
                  <w14:uncheckedState w14:val="2610" w14:font="MS Gothic"/>
                </w14:checkbox>
              </w:sdtPr>
              <w:sdtEndPr/>
              <w:sdtContent>
                <w:r w:rsidR="008648B9">
                  <w:rPr>
                    <w:rFonts w:ascii="MS Gothic" w:eastAsia="MS Gothic" w:hAnsi="MS Gothic" w:hint="eastAsia"/>
                  </w:rPr>
                  <w:t>☐</w:t>
                </w:r>
              </w:sdtContent>
            </w:sdt>
          </w:p>
        </w:tc>
      </w:tr>
      <w:tr w:rsidR="00F30C37" w:rsidRPr="00C2199A" w14:paraId="6C6B2DAD" w14:textId="77777777" w:rsidTr="00944BF7">
        <w:trPr>
          <w:cantSplit/>
          <w:trHeight w:val="397"/>
        </w:trPr>
        <w:tc>
          <w:tcPr>
            <w:tcW w:w="1396" w:type="pct"/>
            <w:tcBorders>
              <w:top w:val="single" w:sz="4" w:space="0" w:color="auto"/>
              <w:left w:val="single" w:sz="4" w:space="0" w:color="auto"/>
              <w:bottom w:val="single" w:sz="4" w:space="0" w:color="auto"/>
              <w:right w:val="single" w:sz="4" w:space="0" w:color="auto"/>
            </w:tcBorders>
          </w:tcPr>
          <w:p w14:paraId="13F53ED9" w14:textId="474E1A0E" w:rsidR="00F30C37" w:rsidRPr="003A1CA8" w:rsidRDefault="00F30C37" w:rsidP="00C2199A">
            <w:pPr>
              <w:pStyle w:val="ISIS-TableContents"/>
            </w:pPr>
            <w:r>
              <w:t>Cocktail sticks</w:t>
            </w:r>
          </w:p>
        </w:tc>
        <w:tc>
          <w:tcPr>
            <w:tcW w:w="3072" w:type="pct"/>
            <w:tcBorders>
              <w:top w:val="single" w:sz="4" w:space="0" w:color="auto"/>
              <w:left w:val="single" w:sz="4" w:space="0" w:color="auto"/>
              <w:bottom w:val="single" w:sz="4" w:space="0" w:color="auto"/>
              <w:right w:val="single" w:sz="4" w:space="0" w:color="auto"/>
            </w:tcBorders>
          </w:tcPr>
          <w:p w14:paraId="4278B4DE" w14:textId="0A27DF02" w:rsidR="00F30C37" w:rsidRPr="003A1CA8" w:rsidRDefault="00F30C37" w:rsidP="00C2199A">
            <w:pPr>
              <w:pStyle w:val="ISIS-TableContents"/>
            </w:pPr>
            <w:r>
              <w:t>To mix the epoxy base and accelerator</w:t>
            </w:r>
          </w:p>
        </w:tc>
        <w:tc>
          <w:tcPr>
            <w:tcW w:w="532" w:type="pct"/>
            <w:tcBorders>
              <w:top w:val="single" w:sz="4" w:space="0" w:color="auto"/>
              <w:left w:val="single" w:sz="4" w:space="0" w:color="auto"/>
              <w:bottom w:val="single" w:sz="4" w:space="0" w:color="auto"/>
              <w:right w:val="single" w:sz="4" w:space="0" w:color="auto"/>
            </w:tcBorders>
          </w:tcPr>
          <w:p w14:paraId="2BBF7EAB" w14:textId="2A8C06C9" w:rsidR="00F30C37" w:rsidRPr="00C2199A" w:rsidRDefault="00E030CB" w:rsidP="00944BF7">
            <w:pPr>
              <w:pStyle w:val="ISIS-TableContents"/>
              <w:jc w:val="center"/>
              <w:rPr>
                <w:rFonts w:ascii="Segoe UI Symbol" w:hAnsi="Segoe UI Symbol" w:cs="Segoe UI Symbol"/>
              </w:rPr>
            </w:pPr>
            <w:sdt>
              <w:sdtPr>
                <w:id w:val="1357695520"/>
                <w14:checkbox>
                  <w14:checked w14:val="0"/>
                  <w14:checkedState w14:val="2612" w14:font="MS Gothic"/>
                  <w14:uncheckedState w14:val="2610" w14:font="MS Gothic"/>
                </w14:checkbox>
              </w:sdtPr>
              <w:sdtEndPr/>
              <w:sdtContent>
                <w:r w:rsidR="008648B9">
                  <w:rPr>
                    <w:rFonts w:ascii="MS Gothic" w:eastAsia="MS Gothic" w:hAnsi="MS Gothic" w:hint="eastAsia"/>
                  </w:rPr>
                  <w:t>☐</w:t>
                </w:r>
              </w:sdtContent>
            </w:sdt>
          </w:p>
        </w:tc>
      </w:tr>
      <w:tr w:rsidR="00A1643C" w:rsidRPr="00C2199A" w14:paraId="681FAA8B" w14:textId="77777777" w:rsidTr="00944BF7">
        <w:trPr>
          <w:cantSplit/>
          <w:trHeight w:val="397"/>
        </w:trPr>
        <w:tc>
          <w:tcPr>
            <w:tcW w:w="1396" w:type="pct"/>
            <w:tcBorders>
              <w:top w:val="single" w:sz="4" w:space="0" w:color="auto"/>
              <w:left w:val="single" w:sz="4" w:space="0" w:color="auto"/>
              <w:bottom w:val="single" w:sz="4" w:space="0" w:color="auto"/>
              <w:right w:val="single" w:sz="4" w:space="0" w:color="auto"/>
            </w:tcBorders>
          </w:tcPr>
          <w:p w14:paraId="4F94135F" w14:textId="1A9DAE21" w:rsidR="00A1643C" w:rsidRDefault="00A1643C" w:rsidP="00A1643C">
            <w:pPr>
              <w:pStyle w:val="ISIS-TableContents"/>
            </w:pPr>
            <w:r>
              <w:t>Plastic Pallet</w:t>
            </w:r>
          </w:p>
        </w:tc>
        <w:tc>
          <w:tcPr>
            <w:tcW w:w="3072" w:type="pct"/>
            <w:tcBorders>
              <w:top w:val="single" w:sz="4" w:space="0" w:color="auto"/>
              <w:left w:val="single" w:sz="4" w:space="0" w:color="auto"/>
              <w:bottom w:val="single" w:sz="4" w:space="0" w:color="auto"/>
              <w:right w:val="single" w:sz="4" w:space="0" w:color="auto"/>
            </w:tcBorders>
          </w:tcPr>
          <w:p w14:paraId="7EB811F4" w14:textId="5B8FE4DF" w:rsidR="00A1643C" w:rsidRDefault="00A1643C" w:rsidP="00A1643C">
            <w:pPr>
              <w:pStyle w:val="ISIS-TableContents"/>
            </w:pPr>
            <w:r w:rsidRPr="00A1643C">
              <w:t>Example: AMI 338804 (17,5 cm diameter)</w:t>
            </w:r>
          </w:p>
        </w:tc>
        <w:tc>
          <w:tcPr>
            <w:tcW w:w="532" w:type="pct"/>
            <w:tcBorders>
              <w:top w:val="single" w:sz="4" w:space="0" w:color="auto"/>
              <w:left w:val="single" w:sz="4" w:space="0" w:color="auto"/>
              <w:bottom w:val="single" w:sz="4" w:space="0" w:color="auto"/>
              <w:right w:val="single" w:sz="4" w:space="0" w:color="auto"/>
            </w:tcBorders>
          </w:tcPr>
          <w:p w14:paraId="7695B3CD" w14:textId="1807D080" w:rsidR="00A1643C" w:rsidRDefault="00E030CB" w:rsidP="00944BF7">
            <w:pPr>
              <w:pStyle w:val="ISIS-TableContents"/>
              <w:jc w:val="center"/>
            </w:pPr>
            <w:sdt>
              <w:sdtPr>
                <w:id w:val="-429526"/>
                <w14:checkbox>
                  <w14:checked w14:val="0"/>
                  <w14:checkedState w14:val="2612" w14:font="MS Gothic"/>
                  <w14:uncheckedState w14:val="2610" w14:font="MS Gothic"/>
                </w14:checkbox>
              </w:sdtPr>
              <w:sdtEndPr/>
              <w:sdtContent>
                <w:r w:rsidR="008648B9">
                  <w:rPr>
                    <w:rFonts w:ascii="MS Gothic" w:eastAsia="MS Gothic" w:hAnsi="MS Gothic" w:hint="eastAsia"/>
                  </w:rPr>
                  <w:t>☐</w:t>
                </w:r>
              </w:sdtContent>
            </w:sdt>
          </w:p>
        </w:tc>
      </w:tr>
    </w:tbl>
    <w:p w14:paraId="0594F36B" w14:textId="3BCCB858" w:rsidR="00AF58BB" w:rsidRPr="00356013" w:rsidRDefault="00A1643C" w:rsidP="00AF58BB">
      <w:pPr>
        <w:pStyle w:val="Heading1"/>
      </w:pPr>
      <w:bookmarkStart w:id="20" w:name="_Toc61878582"/>
      <w:bookmarkStart w:id="21" w:name="_Toc182583194"/>
      <w:r>
        <w:lastRenderedPageBreak/>
        <w:t>Assembly</w:t>
      </w:r>
      <w:r w:rsidR="00AF58BB" w:rsidRPr="00356013">
        <w:t xml:space="preserve"> preparations</w:t>
      </w:r>
      <w:bookmarkEnd w:id="20"/>
      <w:bookmarkEnd w:id="21"/>
      <w:r w:rsidR="00AF58BB" w:rsidRPr="00356013">
        <w:t xml:space="preserve"> </w:t>
      </w:r>
    </w:p>
    <w:p w14:paraId="3E4AF6C2" w14:textId="77777777" w:rsidR="00AF58BB" w:rsidRDefault="00AF58BB" w:rsidP="00AF58BB">
      <w:pPr>
        <w:pStyle w:val="Heading2"/>
        <w:rPr>
          <w:lang w:val="en-US"/>
        </w:rPr>
      </w:pPr>
      <w:bookmarkStart w:id="22" w:name="_Toc61878583"/>
      <w:bookmarkStart w:id="23" w:name="_Toc182583195"/>
      <w:r>
        <w:rPr>
          <w:lang w:val="en-US"/>
        </w:rPr>
        <w:t>Wearing PPE</w:t>
      </w:r>
      <w:bookmarkEnd w:id="22"/>
      <w:bookmarkEnd w:id="23"/>
    </w:p>
    <w:p w14:paraId="5CE954BB" w14:textId="77777777" w:rsidR="00AF58BB" w:rsidRPr="00A621F3" w:rsidRDefault="00AF58BB" w:rsidP="00AD59AE">
      <w:pPr>
        <w:pStyle w:val="BodyText"/>
      </w:pPr>
      <w:r w:rsidRPr="00A621F3">
        <w:t>It is very important that you wear the proper PPE’s while performing this task. Listed below are the required PPEs for this effort.</w:t>
      </w:r>
    </w:p>
    <w:p w14:paraId="7E64651E" w14:textId="77777777" w:rsidR="00AD59AE" w:rsidRDefault="00AD59AE" w:rsidP="00AD59AE">
      <w:pPr>
        <w:pStyle w:val="BodyText"/>
        <w:widowControl/>
        <w:numPr>
          <w:ilvl w:val="0"/>
          <w:numId w:val="25"/>
        </w:numPr>
        <w:suppressAutoHyphens w:val="0"/>
        <w:spacing w:before="60" w:after="60"/>
        <w:rPr>
          <w:lang w:val="en-US"/>
        </w:rPr>
      </w:pPr>
      <w:r>
        <w:rPr>
          <w:lang w:val="en-US"/>
        </w:rPr>
        <w:t>ESD Wristband (mandatory)</w:t>
      </w:r>
    </w:p>
    <w:p w14:paraId="6C883245" w14:textId="77777777" w:rsidR="00AD59AE" w:rsidRDefault="00AD59AE" w:rsidP="00AD59AE">
      <w:pPr>
        <w:pStyle w:val="BodyText"/>
        <w:widowControl/>
        <w:numPr>
          <w:ilvl w:val="0"/>
          <w:numId w:val="25"/>
        </w:numPr>
        <w:suppressAutoHyphens w:val="0"/>
        <w:spacing w:before="60" w:after="60"/>
        <w:rPr>
          <w:lang w:val="en-US"/>
        </w:rPr>
      </w:pPr>
      <w:r>
        <w:rPr>
          <w:lang w:val="en-US"/>
        </w:rPr>
        <w:t>Gloves (mandatory)</w:t>
      </w:r>
    </w:p>
    <w:p w14:paraId="3FFD835E" w14:textId="77777777" w:rsidR="00AF58BB" w:rsidRDefault="00AF58BB" w:rsidP="00AF58BB">
      <w:pPr>
        <w:pStyle w:val="BodyText"/>
        <w:widowControl/>
        <w:numPr>
          <w:ilvl w:val="0"/>
          <w:numId w:val="25"/>
        </w:numPr>
        <w:suppressAutoHyphens w:val="0"/>
        <w:spacing w:before="60" w:after="60"/>
        <w:rPr>
          <w:lang w:val="en-US"/>
        </w:rPr>
      </w:pPr>
      <w:r>
        <w:rPr>
          <w:lang w:val="en-US"/>
        </w:rPr>
        <w:t>Lab-coat</w:t>
      </w:r>
      <w:r w:rsidR="00AD59AE">
        <w:rPr>
          <w:lang w:val="en-US"/>
        </w:rPr>
        <w:t xml:space="preserve"> (as required by lab area cleanliness regulations)</w:t>
      </w:r>
    </w:p>
    <w:p w14:paraId="7BA58230" w14:textId="77777777" w:rsidR="00AF58BB" w:rsidRDefault="00AF58BB" w:rsidP="00AF58BB">
      <w:pPr>
        <w:pStyle w:val="BodyText"/>
        <w:widowControl/>
        <w:numPr>
          <w:ilvl w:val="0"/>
          <w:numId w:val="25"/>
        </w:numPr>
        <w:suppressAutoHyphens w:val="0"/>
        <w:spacing w:before="60" w:after="60"/>
        <w:rPr>
          <w:lang w:val="en-US"/>
        </w:rPr>
      </w:pPr>
      <w:r>
        <w:rPr>
          <w:lang w:val="en-US"/>
        </w:rPr>
        <w:t>Hair-cover</w:t>
      </w:r>
      <w:r w:rsidR="00AD59AE">
        <w:rPr>
          <w:lang w:val="en-US"/>
        </w:rPr>
        <w:t xml:space="preserve"> (as required by lab area cleanliness regulations)</w:t>
      </w:r>
    </w:p>
    <w:p w14:paraId="178071DD" w14:textId="77777777" w:rsidR="00AF58BB" w:rsidRDefault="00AF58BB" w:rsidP="00AF58BB">
      <w:pPr>
        <w:pStyle w:val="BodyText"/>
        <w:widowControl/>
        <w:numPr>
          <w:ilvl w:val="0"/>
          <w:numId w:val="25"/>
        </w:numPr>
        <w:suppressAutoHyphens w:val="0"/>
        <w:spacing w:before="60" w:after="60"/>
        <w:rPr>
          <w:lang w:val="en-US"/>
        </w:rPr>
      </w:pPr>
      <w:r>
        <w:rPr>
          <w:lang w:val="en-US"/>
        </w:rPr>
        <w:t>Shoe-cover</w:t>
      </w:r>
      <w:r w:rsidR="00AD59AE">
        <w:rPr>
          <w:lang w:val="en-US"/>
        </w:rPr>
        <w:t xml:space="preserve"> (as required by lab area cleanliness regulations)</w:t>
      </w:r>
    </w:p>
    <w:p w14:paraId="359CD9AB" w14:textId="77777777" w:rsidR="00AD59AE" w:rsidRDefault="00AD59AE" w:rsidP="00AF58BB">
      <w:pPr>
        <w:pStyle w:val="BodyText"/>
        <w:widowControl/>
        <w:numPr>
          <w:ilvl w:val="0"/>
          <w:numId w:val="25"/>
        </w:numPr>
        <w:suppressAutoHyphens w:val="0"/>
        <w:spacing w:before="60" w:after="60"/>
        <w:rPr>
          <w:lang w:val="en-US"/>
        </w:rPr>
      </w:pPr>
      <w:r>
        <w:rPr>
          <w:lang w:val="en-US"/>
        </w:rPr>
        <w:t>Beard cover (as applicable)</w:t>
      </w:r>
    </w:p>
    <w:p w14:paraId="5D57394E" w14:textId="77777777" w:rsidR="00AD59AE" w:rsidRDefault="00AD59AE" w:rsidP="00AF58BB">
      <w:pPr>
        <w:pStyle w:val="BodyText"/>
        <w:widowControl/>
        <w:numPr>
          <w:ilvl w:val="0"/>
          <w:numId w:val="25"/>
        </w:numPr>
        <w:suppressAutoHyphens w:val="0"/>
        <w:spacing w:before="60" w:after="60"/>
        <w:rPr>
          <w:lang w:val="en-US"/>
        </w:rPr>
      </w:pPr>
      <w:r>
        <w:rPr>
          <w:lang w:val="en-US"/>
        </w:rPr>
        <w:t>Face mask (as applicable)</w:t>
      </w:r>
    </w:p>
    <w:p w14:paraId="42DABAB0" w14:textId="77777777" w:rsidR="00AD59AE" w:rsidRPr="00A621F3" w:rsidRDefault="00AD59AE">
      <w:pPr>
        <w:pStyle w:val="BodyText"/>
        <w:rPr>
          <w:lang w:eastAsia="en-US" w:bidi="ar-SA"/>
        </w:rPr>
      </w:pPr>
    </w:p>
    <w:p w14:paraId="5C38D883" w14:textId="77777777" w:rsidR="00AF58BB" w:rsidRDefault="00AF58BB">
      <w:pPr>
        <w:pStyle w:val="Heading2"/>
        <w:rPr>
          <w:lang w:val="en-US"/>
        </w:rPr>
      </w:pPr>
      <w:bookmarkStart w:id="24" w:name="_Toc61878585"/>
      <w:bookmarkStart w:id="25" w:name="_Toc182583196"/>
      <w:r>
        <w:rPr>
          <w:lang w:val="en-US"/>
        </w:rPr>
        <w:t>Cleaning components</w:t>
      </w:r>
      <w:bookmarkEnd w:id="24"/>
      <w:bookmarkEnd w:id="25"/>
    </w:p>
    <w:p w14:paraId="0BD70CFC" w14:textId="77777777" w:rsidR="00AF58BB" w:rsidRPr="00F31AA7" w:rsidRDefault="00AF58BB" w:rsidP="00AF58BB">
      <w:pPr>
        <w:pStyle w:val="BodyText"/>
      </w:pPr>
      <w:r w:rsidRPr="00F31AA7">
        <w:t>Before you start working clean your workbench with alcohol wipes and check the ESD connection</w:t>
      </w:r>
      <w:r>
        <w:t xml:space="preserve"> between your workbench and the socket in the wall</w:t>
      </w:r>
      <w:r w:rsidRPr="00F31AA7">
        <w:t>.</w:t>
      </w:r>
    </w:p>
    <w:p w14:paraId="5419C888" w14:textId="77777777" w:rsidR="00AF58BB" w:rsidRDefault="00AF58BB" w:rsidP="00AF58BB">
      <w:pPr>
        <w:pStyle w:val="BodyText"/>
      </w:pPr>
      <w:r>
        <w:t>All components should reach you cleaned and correct. However, there could be situations where you do have to clean hardware. For instance, think about the fasteners. Should you receive fasteners direct from storage, make sure you clean them proper in the ultrasonic alcohol bath before you use them.</w:t>
      </w:r>
    </w:p>
    <w:p w14:paraId="7C2EF0F4" w14:textId="77777777" w:rsidR="00AF58BB" w:rsidRPr="00F31AA7" w:rsidRDefault="00AF58BB" w:rsidP="00AF58BB">
      <w:pPr>
        <w:pStyle w:val="BodyText"/>
      </w:pPr>
      <w:r>
        <w:t>Every time you need to walk away from your workbench, make sure it is clean and tidy</w:t>
      </w:r>
      <w:r w:rsidR="00047474">
        <w:t xml:space="preserve"> and that the hardware is </w:t>
      </w:r>
      <w:r w:rsidR="00E77995">
        <w:t>left protected and in a safe condition</w:t>
      </w:r>
      <w:r>
        <w:t xml:space="preserve">. </w:t>
      </w:r>
    </w:p>
    <w:p w14:paraId="0FC12E69" w14:textId="77777777" w:rsidR="00AF58BB" w:rsidRDefault="00AF58BB" w:rsidP="00AF58BB">
      <w:pPr>
        <w:pStyle w:val="Heading2"/>
        <w:rPr>
          <w:lang w:val="en-US"/>
        </w:rPr>
      </w:pPr>
      <w:bookmarkStart w:id="26" w:name="_Toc61878586"/>
      <w:bookmarkStart w:id="27" w:name="_Toc182583197"/>
      <w:r>
        <w:rPr>
          <w:lang w:val="en-US"/>
        </w:rPr>
        <w:t>Inspecting components</w:t>
      </w:r>
      <w:bookmarkEnd w:id="26"/>
      <w:bookmarkEnd w:id="27"/>
    </w:p>
    <w:p w14:paraId="011E18D0" w14:textId="77777777" w:rsidR="00AF58BB" w:rsidRPr="003570DA" w:rsidRDefault="00AF58BB" w:rsidP="00AF58BB">
      <w:pPr>
        <w:pStyle w:val="BodyText"/>
        <w:rPr>
          <w:lang w:val="en-US"/>
        </w:rPr>
      </w:pPr>
      <w:r w:rsidRPr="003570DA">
        <w:rPr>
          <w:lang w:val="en-US"/>
        </w:rPr>
        <w:t xml:space="preserve">When receiving hardware, always be sure to perform a rough visual check to see if anything stands out from the rest. Should you encounter </w:t>
      </w:r>
      <w:r w:rsidR="00A82A65">
        <w:rPr>
          <w:lang w:val="en-US"/>
        </w:rPr>
        <w:t>non</w:t>
      </w:r>
      <w:r w:rsidR="00520DF0">
        <w:rPr>
          <w:lang w:val="en-US"/>
        </w:rPr>
        <w:t>-</w:t>
      </w:r>
      <w:r w:rsidR="00A82A65">
        <w:rPr>
          <w:lang w:val="en-US"/>
        </w:rPr>
        <w:t>compliant</w:t>
      </w:r>
      <w:r w:rsidR="00A82A65" w:rsidRPr="003570DA">
        <w:rPr>
          <w:lang w:val="en-US"/>
        </w:rPr>
        <w:t xml:space="preserve"> </w:t>
      </w:r>
      <w:r w:rsidRPr="003570DA">
        <w:rPr>
          <w:lang w:val="en-US"/>
        </w:rPr>
        <w:t>hardware, take the following actions:</w:t>
      </w:r>
    </w:p>
    <w:p w14:paraId="7AAA8C8C" w14:textId="77777777" w:rsidR="00AF58BB" w:rsidRPr="00A621F3" w:rsidRDefault="00AF58BB" w:rsidP="00F26821">
      <w:pPr>
        <w:pStyle w:val="BodyText"/>
        <w:numPr>
          <w:ilvl w:val="0"/>
          <w:numId w:val="37"/>
        </w:numPr>
        <w:rPr>
          <w:lang w:eastAsia="en-US"/>
        </w:rPr>
      </w:pPr>
      <w:r w:rsidRPr="003570DA">
        <w:rPr>
          <w:lang w:val="en-US"/>
        </w:rPr>
        <w:t xml:space="preserve">Notify </w:t>
      </w:r>
      <w:r w:rsidR="00047474">
        <w:rPr>
          <w:lang w:val="en-US"/>
        </w:rPr>
        <w:t xml:space="preserve">the </w:t>
      </w:r>
      <w:r w:rsidRPr="003570DA">
        <w:rPr>
          <w:lang w:val="en-US"/>
        </w:rPr>
        <w:t>work-prepper, planner, or team-lead</w:t>
      </w:r>
      <w:r w:rsidR="00047474">
        <w:rPr>
          <w:lang w:val="en-US"/>
        </w:rPr>
        <w:t xml:space="preserve"> of the issue</w:t>
      </w:r>
      <w:r w:rsidRPr="003570DA">
        <w:rPr>
          <w:lang w:val="en-US"/>
        </w:rPr>
        <w:t>.</w:t>
      </w:r>
    </w:p>
    <w:p w14:paraId="052C5740" w14:textId="7E6A5B20" w:rsidR="00A00449" w:rsidRPr="003570DA" w:rsidRDefault="00A00449" w:rsidP="00A00449">
      <w:pPr>
        <w:pStyle w:val="BodyText"/>
        <w:numPr>
          <w:ilvl w:val="0"/>
          <w:numId w:val="37"/>
        </w:numPr>
        <w:rPr>
          <w:lang w:eastAsia="en-US"/>
        </w:rPr>
      </w:pPr>
      <w:r>
        <w:rPr>
          <w:lang w:val="en-US"/>
        </w:rPr>
        <w:t xml:space="preserve">Start a Redmine issue (either a PR, problem report, or </w:t>
      </w:r>
      <w:r w:rsidR="008833A2">
        <w:rPr>
          <w:lang w:val="en-US"/>
        </w:rPr>
        <w:t>an</w:t>
      </w:r>
      <w:r>
        <w:rPr>
          <w:lang w:val="en-US"/>
        </w:rPr>
        <w:t xml:space="preserve"> NCR, Non Conformance Report) to register the problem when applicable.</w:t>
      </w:r>
    </w:p>
    <w:p w14:paraId="2ABECE92" w14:textId="77777777" w:rsidR="00AF58BB" w:rsidRPr="00A621F3" w:rsidRDefault="00AF58BB" w:rsidP="00A621F3">
      <w:pPr>
        <w:pStyle w:val="BodyText"/>
        <w:numPr>
          <w:ilvl w:val="0"/>
          <w:numId w:val="37"/>
        </w:numPr>
      </w:pPr>
      <w:r w:rsidRPr="00A621F3">
        <w:t xml:space="preserve">Discuss the options for the use of spare </w:t>
      </w:r>
      <w:r w:rsidR="00047474">
        <w:t xml:space="preserve">or replacement </w:t>
      </w:r>
      <w:r w:rsidRPr="00A621F3">
        <w:t>parts with the PM</w:t>
      </w:r>
      <w:r w:rsidR="00047474">
        <w:t xml:space="preserve"> when applicable</w:t>
      </w:r>
      <w:r w:rsidRPr="00A621F3">
        <w:t>.</w:t>
      </w:r>
    </w:p>
    <w:p w14:paraId="75076F3B" w14:textId="77777777" w:rsidR="00AF58BB" w:rsidRDefault="00AF58BB" w:rsidP="00AF58BB">
      <w:pPr>
        <w:pStyle w:val="Heading2"/>
        <w:rPr>
          <w:lang w:val="en-US"/>
        </w:rPr>
      </w:pPr>
      <w:bookmarkStart w:id="28" w:name="_Toc61878587"/>
      <w:bookmarkStart w:id="29" w:name="_Ref118733027"/>
      <w:bookmarkStart w:id="30" w:name="_Toc182583198"/>
      <w:r>
        <w:rPr>
          <w:lang w:val="en-US"/>
        </w:rPr>
        <w:t>Storing Photos</w:t>
      </w:r>
      <w:bookmarkEnd w:id="28"/>
      <w:bookmarkEnd w:id="29"/>
      <w:bookmarkEnd w:id="30"/>
    </w:p>
    <w:p w14:paraId="5E6C15AE" w14:textId="0E6F233F" w:rsidR="00817D9A" w:rsidRDefault="00AF58BB" w:rsidP="00944BF7">
      <w:pPr>
        <w:pStyle w:val="BodyText"/>
        <w:rPr>
          <w:lang w:val="en-US"/>
        </w:rPr>
      </w:pPr>
      <w:r>
        <w:rPr>
          <w:lang w:val="en-US"/>
        </w:rPr>
        <w:t>During the assembly of the</w:t>
      </w:r>
      <w:r w:rsidR="00480C5C">
        <w:rPr>
          <w:lang w:val="en-US"/>
        </w:rPr>
        <w:t xml:space="preserve"> IOBC Motherboard + Daughterboard</w:t>
      </w:r>
      <w:r w:rsidR="005B46BF">
        <w:rPr>
          <w:lang w:val="en-US"/>
        </w:rPr>
        <w:t>, it is required to take photos before the assembly, in between significant steps, and after the assembly. These photos are used for QA purposes and for future reference.</w:t>
      </w:r>
    </w:p>
    <w:p w14:paraId="63D65A5E" w14:textId="1F8638B2" w:rsidR="00AF58BB" w:rsidRDefault="00480C5C" w:rsidP="00AF58BB">
      <w:pPr>
        <w:pStyle w:val="Heading1"/>
        <w:rPr>
          <w:lang w:val="en-US"/>
        </w:rPr>
      </w:pPr>
      <w:bookmarkStart w:id="31" w:name="_Toc61878588"/>
      <w:bookmarkStart w:id="32" w:name="_Toc182583199"/>
      <w:r>
        <w:rPr>
          <w:lang w:val="en-US"/>
        </w:rPr>
        <w:lastRenderedPageBreak/>
        <w:t>Assembly</w:t>
      </w:r>
      <w:r w:rsidR="00AF58BB">
        <w:rPr>
          <w:lang w:val="en-US"/>
        </w:rPr>
        <w:t xml:space="preserve"> Procedure</w:t>
      </w:r>
      <w:bookmarkEnd w:id="31"/>
      <w:bookmarkEnd w:id="32"/>
    </w:p>
    <w:p w14:paraId="3155AC1B" w14:textId="77777777" w:rsidR="00AF58BB" w:rsidRPr="00753A65" w:rsidRDefault="00AF58BB" w:rsidP="00AF58BB">
      <w:pPr>
        <w:pStyle w:val="BodyText"/>
        <w:rPr>
          <w:sz w:val="6"/>
          <w:szCs w:val="6"/>
        </w:rPr>
      </w:pPr>
    </w:p>
    <w:tbl>
      <w:tblPr>
        <w:tblStyle w:val="GridTable1Light-Accent1"/>
        <w:tblW w:w="0" w:type="auto"/>
        <w:tblLook w:val="04A0" w:firstRow="1" w:lastRow="0" w:firstColumn="1" w:lastColumn="0" w:noHBand="0" w:noVBand="1"/>
      </w:tblPr>
      <w:tblGrid>
        <w:gridCol w:w="9063"/>
      </w:tblGrid>
      <w:tr w:rsidR="00AF58BB" w14:paraId="3E8D5CC2" w14:textId="77777777" w:rsidTr="00133C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3" w:type="dxa"/>
          </w:tcPr>
          <w:p w14:paraId="3EB84720" w14:textId="77777777" w:rsidR="00AF58BB" w:rsidRDefault="00AF58BB" w:rsidP="00133CF8">
            <w:pPr>
              <w:pStyle w:val="BodyText"/>
              <w:rPr>
                <w:lang w:val="en-US"/>
              </w:rPr>
            </w:pPr>
            <w:r>
              <w:rPr>
                <w:lang w:val="en-US"/>
              </w:rPr>
              <w:t>NOTE 1: Only use QA approved items</w:t>
            </w:r>
          </w:p>
        </w:tc>
      </w:tr>
      <w:tr w:rsidR="00AF58BB" w14:paraId="505BEC10" w14:textId="77777777" w:rsidTr="00133CF8">
        <w:tc>
          <w:tcPr>
            <w:cnfStyle w:val="001000000000" w:firstRow="0" w:lastRow="0" w:firstColumn="1" w:lastColumn="0" w:oddVBand="0" w:evenVBand="0" w:oddHBand="0" w:evenHBand="0" w:firstRowFirstColumn="0" w:firstRowLastColumn="0" w:lastRowFirstColumn="0" w:lastRowLastColumn="0"/>
            <w:tcW w:w="9063" w:type="dxa"/>
          </w:tcPr>
          <w:p w14:paraId="502C58EA" w14:textId="7B39CF97" w:rsidR="00AF58BB" w:rsidRPr="00DC0FBE" w:rsidRDefault="00AF58BB" w:rsidP="00133CF8">
            <w:pPr>
              <w:pStyle w:val="BodyText"/>
            </w:pPr>
            <w:r>
              <w:t xml:space="preserve">NOTE 2: Only trained personnel </w:t>
            </w:r>
            <w:r w:rsidR="00E77995">
              <w:t>can</w:t>
            </w:r>
            <w:r>
              <w:t xml:space="preserve"> work on th</w:t>
            </w:r>
            <w:r w:rsidR="00E77995">
              <w:t>e activities described in this document</w:t>
            </w:r>
            <w:r>
              <w:t>.</w:t>
            </w:r>
          </w:p>
        </w:tc>
      </w:tr>
      <w:tr w:rsidR="00AF58BB" w14:paraId="3D2FBECE" w14:textId="77777777" w:rsidTr="00133CF8">
        <w:tc>
          <w:tcPr>
            <w:cnfStyle w:val="001000000000" w:firstRow="0" w:lastRow="0" w:firstColumn="1" w:lastColumn="0" w:oddVBand="0" w:evenVBand="0" w:oddHBand="0" w:evenHBand="0" w:firstRowFirstColumn="0" w:firstRowLastColumn="0" w:lastRowFirstColumn="0" w:lastRowLastColumn="0"/>
            <w:tcW w:w="9063" w:type="dxa"/>
          </w:tcPr>
          <w:p w14:paraId="717C0098" w14:textId="77777777" w:rsidR="00AF58BB" w:rsidRDefault="00AF58BB" w:rsidP="00133CF8">
            <w:pPr>
              <w:pStyle w:val="BodyText"/>
            </w:pPr>
            <w:r>
              <w:t>NOTE 3: Take photos of</w:t>
            </w:r>
            <w:r w:rsidR="00E77995">
              <w:t xml:space="preserve"> the hardware</w:t>
            </w:r>
            <w:r>
              <w:t xml:space="preserve"> in between every significant step of the procedure</w:t>
            </w:r>
            <w:r w:rsidR="00E77995">
              <w:t>, as indicated by the text.</w:t>
            </w:r>
          </w:p>
        </w:tc>
      </w:tr>
    </w:tbl>
    <w:p w14:paraId="6BB7BAC7" w14:textId="77777777" w:rsidR="00AF58BB" w:rsidRPr="00753A65" w:rsidRDefault="00AF58BB" w:rsidP="00AF58BB">
      <w:pPr>
        <w:pStyle w:val="BodyText"/>
        <w:rPr>
          <w:sz w:val="6"/>
          <w:szCs w:val="6"/>
          <w:lang w:val="en-US"/>
        </w:rPr>
      </w:pPr>
    </w:p>
    <w:p w14:paraId="4EA4798A" w14:textId="5145378E" w:rsidR="00690FDD" w:rsidRDefault="00480C5C" w:rsidP="00AF58BB">
      <w:pPr>
        <w:pStyle w:val="Heading2"/>
      </w:pPr>
      <w:bookmarkStart w:id="33" w:name="_Toc182583200"/>
      <w:r>
        <w:t>IOBC Motherboard and Daughterboard Assembly</w:t>
      </w:r>
      <w:bookmarkEnd w:id="33"/>
    </w:p>
    <w:tbl>
      <w:tblPr>
        <w:tblStyle w:val="TableGrid"/>
        <w:tblW w:w="0" w:type="auto"/>
        <w:tblLook w:val="04A0" w:firstRow="1" w:lastRow="0" w:firstColumn="1" w:lastColumn="0" w:noHBand="0" w:noVBand="1"/>
      </w:tblPr>
      <w:tblGrid>
        <w:gridCol w:w="9628"/>
      </w:tblGrid>
      <w:tr w:rsidR="00AF58BB" w14:paraId="670FC088" w14:textId="77777777" w:rsidTr="00753A65">
        <w:trPr>
          <w:trHeight w:val="6066"/>
        </w:trPr>
        <w:tc>
          <w:tcPr>
            <w:tcW w:w="9628" w:type="dxa"/>
            <w:vAlign w:val="center"/>
          </w:tcPr>
          <w:p w14:paraId="16D7922F" w14:textId="2A9A525B" w:rsidR="001F04EE" w:rsidRPr="001F04EE" w:rsidRDefault="00E232E3" w:rsidP="00944BF7">
            <w:pPr>
              <w:pStyle w:val="BodyText"/>
              <w:jc w:val="center"/>
              <w:rPr>
                <w:i/>
                <w:iCs/>
                <w:noProof/>
                <w:color w:val="214584" w:themeColor="text1" w:themeTint="BF"/>
              </w:rPr>
            </w:pPr>
            <w:r>
              <w:rPr>
                <w:i/>
                <w:iCs/>
                <w:noProof/>
                <w:color w:val="214584" w:themeColor="text1" w:themeTint="BF"/>
              </w:rPr>
              <w:drawing>
                <wp:inline distT="0" distB="0" distL="0" distR="0" wp14:anchorId="6733069E" wp14:editId="75313AF3">
                  <wp:extent cx="5084911" cy="36576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16" cy="3671558"/>
                          </a:xfrm>
                          <a:prstGeom prst="rect">
                            <a:avLst/>
                          </a:prstGeom>
                          <a:noFill/>
                        </pic:spPr>
                      </pic:pic>
                    </a:graphicData>
                  </a:graphic>
                </wp:inline>
              </w:drawing>
            </w:r>
          </w:p>
        </w:tc>
      </w:tr>
    </w:tbl>
    <w:p w14:paraId="625A08BB" w14:textId="77777777" w:rsidR="00AF58BB" w:rsidRPr="00753A65" w:rsidRDefault="00AF58BB" w:rsidP="00AF58BB">
      <w:pPr>
        <w:pStyle w:val="BodyText"/>
        <w:rPr>
          <w:sz w:val="6"/>
          <w:szCs w:val="6"/>
          <w:lang w:eastAsia="en-US" w:bidi="ar-SA"/>
        </w:rPr>
      </w:pPr>
    </w:p>
    <w:tbl>
      <w:tblPr>
        <w:tblStyle w:val="TableGrid"/>
        <w:tblW w:w="5000" w:type="pct"/>
        <w:tblLook w:val="04A0" w:firstRow="1" w:lastRow="0" w:firstColumn="1" w:lastColumn="0" w:noHBand="0" w:noVBand="1"/>
      </w:tblPr>
      <w:tblGrid>
        <w:gridCol w:w="607"/>
        <w:gridCol w:w="1562"/>
        <w:gridCol w:w="6616"/>
        <w:gridCol w:w="843"/>
      </w:tblGrid>
      <w:tr w:rsidR="00753A65" w:rsidRPr="00AF58BB" w14:paraId="4FD782A7" w14:textId="77777777" w:rsidTr="00753A65">
        <w:trPr>
          <w:tblHeader/>
        </w:trPr>
        <w:tc>
          <w:tcPr>
            <w:tcW w:w="315" w:type="pct"/>
            <w:tcBorders>
              <w:top w:val="single" w:sz="4" w:space="0" w:color="auto"/>
            </w:tcBorders>
            <w:shd w:val="clear" w:color="auto" w:fill="214584" w:themeFill="text1" w:themeFillTint="BF"/>
          </w:tcPr>
          <w:p w14:paraId="68CDC054" w14:textId="77777777" w:rsidR="00753A65" w:rsidRPr="00AF58BB" w:rsidRDefault="00753A65" w:rsidP="00AF58BB">
            <w:pPr>
              <w:pStyle w:val="ISIS-TableHeading"/>
            </w:pPr>
            <w:r w:rsidRPr="00AF58BB">
              <w:t>Step</w:t>
            </w:r>
          </w:p>
        </w:tc>
        <w:tc>
          <w:tcPr>
            <w:tcW w:w="811" w:type="pct"/>
            <w:tcBorders>
              <w:top w:val="single" w:sz="4" w:space="0" w:color="auto"/>
            </w:tcBorders>
            <w:shd w:val="clear" w:color="auto" w:fill="214584" w:themeFill="text1" w:themeFillTint="BF"/>
          </w:tcPr>
          <w:p w14:paraId="3858348D" w14:textId="66E5D14D" w:rsidR="00753A65" w:rsidRPr="00AF58BB" w:rsidRDefault="00753A65" w:rsidP="00AF58BB">
            <w:pPr>
              <w:pStyle w:val="ISIS-TableHeading"/>
            </w:pPr>
            <w:r w:rsidRPr="00AF58BB">
              <w:t>Part Reference</w:t>
            </w:r>
            <w:r>
              <w:t xml:space="preserve"> (in the figure)</w:t>
            </w:r>
          </w:p>
        </w:tc>
        <w:tc>
          <w:tcPr>
            <w:tcW w:w="3436" w:type="pct"/>
            <w:tcBorders>
              <w:top w:val="single" w:sz="4" w:space="0" w:color="auto"/>
            </w:tcBorders>
            <w:shd w:val="clear" w:color="auto" w:fill="214584" w:themeFill="text1" w:themeFillTint="BF"/>
          </w:tcPr>
          <w:p w14:paraId="2AE4DD7D" w14:textId="77777777" w:rsidR="00753A65" w:rsidRPr="00AF58BB" w:rsidRDefault="00753A65" w:rsidP="00AF58BB">
            <w:pPr>
              <w:pStyle w:val="ISIS-TableHeading"/>
            </w:pPr>
            <w:r w:rsidRPr="00AF58BB">
              <w:t>Description</w:t>
            </w:r>
          </w:p>
        </w:tc>
        <w:tc>
          <w:tcPr>
            <w:tcW w:w="438" w:type="pct"/>
            <w:tcBorders>
              <w:top w:val="single" w:sz="4" w:space="0" w:color="auto"/>
            </w:tcBorders>
            <w:shd w:val="clear" w:color="auto" w:fill="214584" w:themeFill="text1" w:themeFillTint="BF"/>
          </w:tcPr>
          <w:p w14:paraId="2D5FD0BC" w14:textId="36F7FC99" w:rsidR="00753A65" w:rsidRPr="00AF58BB" w:rsidRDefault="00753A65" w:rsidP="00753A65">
            <w:pPr>
              <w:pStyle w:val="ISIS-TableHeading"/>
            </w:pPr>
            <w:r w:rsidRPr="00AF58BB">
              <w:t>Check</w:t>
            </w:r>
          </w:p>
        </w:tc>
      </w:tr>
      <w:tr w:rsidR="00753A65" w:rsidRPr="00AF58BB" w14:paraId="6AD4E585" w14:textId="77777777" w:rsidTr="00753A65">
        <w:trPr>
          <w:trHeight w:val="460"/>
        </w:trPr>
        <w:tc>
          <w:tcPr>
            <w:tcW w:w="315" w:type="pct"/>
          </w:tcPr>
          <w:p w14:paraId="2509A93E" w14:textId="77777777" w:rsidR="00753A65" w:rsidRPr="00AF58BB" w:rsidRDefault="00753A65" w:rsidP="00221359">
            <w:pPr>
              <w:pStyle w:val="ISIS-TableContents"/>
              <w:numPr>
                <w:ilvl w:val="0"/>
                <w:numId w:val="31"/>
              </w:numPr>
            </w:pPr>
          </w:p>
        </w:tc>
        <w:tc>
          <w:tcPr>
            <w:tcW w:w="811" w:type="pct"/>
          </w:tcPr>
          <w:p w14:paraId="7EAE68B1" w14:textId="51BE1111" w:rsidR="00753A65" w:rsidRPr="00AF58BB" w:rsidRDefault="00753A65" w:rsidP="00221359">
            <w:pPr>
              <w:pStyle w:val="ISIS-TableContents"/>
            </w:pPr>
            <w:r>
              <w:t>1, 2, 3, and 4</w:t>
            </w:r>
          </w:p>
        </w:tc>
        <w:tc>
          <w:tcPr>
            <w:tcW w:w="3436" w:type="pct"/>
          </w:tcPr>
          <w:p w14:paraId="03F33ED9" w14:textId="6C20D9C4" w:rsidR="00753A65" w:rsidRPr="00E232E3" w:rsidRDefault="00753A65" w:rsidP="00221359">
            <w:pPr>
              <w:pStyle w:val="ISIS-TableContents"/>
            </w:pPr>
            <w:r>
              <w:t>Insert the M2x4mm pan screws (part 1) together with the M2 washers (part 2) in the IOBC Motherboard mounting holes (the rounded side of the washers shall face to the board) on the SD cards side while at the same time into the IOBC Threaded Spacers (part 4) on the other side of the IOBC Motherboard</w:t>
            </w:r>
          </w:p>
        </w:tc>
        <w:sdt>
          <w:sdtPr>
            <w:rPr>
              <w:sz w:val="24"/>
            </w:rPr>
            <w:id w:val="864331626"/>
            <w14:checkbox>
              <w14:checked w14:val="0"/>
              <w14:checkedState w14:val="2612" w14:font="MS Gothic"/>
              <w14:uncheckedState w14:val="2610" w14:font="MS Gothic"/>
            </w14:checkbox>
          </w:sdtPr>
          <w:sdtEndPr/>
          <w:sdtContent>
            <w:tc>
              <w:tcPr>
                <w:tcW w:w="438" w:type="pct"/>
              </w:tcPr>
              <w:p w14:paraId="209AB9C1" w14:textId="1D836234" w:rsidR="00753A65" w:rsidRPr="00BA506C" w:rsidRDefault="00753A65" w:rsidP="00753A65">
                <w:pPr>
                  <w:pStyle w:val="ISIS-TableContents"/>
                  <w:jc w:val="center"/>
                  <w:rPr>
                    <w:b/>
                    <w:bCs/>
                  </w:rPr>
                </w:pPr>
                <w:r>
                  <w:rPr>
                    <w:rFonts w:ascii="MS Gothic" w:eastAsia="MS Gothic" w:hAnsi="MS Gothic" w:hint="eastAsia"/>
                    <w:sz w:val="24"/>
                  </w:rPr>
                  <w:t>☐</w:t>
                </w:r>
              </w:p>
            </w:tc>
          </w:sdtContent>
        </w:sdt>
      </w:tr>
      <w:tr w:rsidR="00753A65" w:rsidRPr="00AF58BB" w14:paraId="215E6EBF" w14:textId="77777777" w:rsidTr="00753A65">
        <w:trPr>
          <w:trHeight w:val="460"/>
        </w:trPr>
        <w:tc>
          <w:tcPr>
            <w:tcW w:w="315" w:type="pct"/>
          </w:tcPr>
          <w:p w14:paraId="19BC3004" w14:textId="77777777" w:rsidR="00753A65" w:rsidRPr="00AF58BB" w:rsidRDefault="00753A65" w:rsidP="00221359">
            <w:pPr>
              <w:pStyle w:val="ISIS-TableContents"/>
              <w:numPr>
                <w:ilvl w:val="0"/>
                <w:numId w:val="31"/>
              </w:numPr>
            </w:pPr>
          </w:p>
        </w:tc>
        <w:tc>
          <w:tcPr>
            <w:tcW w:w="811" w:type="pct"/>
          </w:tcPr>
          <w:p w14:paraId="638AB9C8" w14:textId="10A60F55" w:rsidR="00753A65" w:rsidRPr="00AF58BB" w:rsidRDefault="00753A65" w:rsidP="00221359">
            <w:pPr>
              <w:pStyle w:val="ISIS-TableContents"/>
            </w:pPr>
            <w:r>
              <w:t>3 and 5</w:t>
            </w:r>
          </w:p>
        </w:tc>
        <w:tc>
          <w:tcPr>
            <w:tcW w:w="3436" w:type="pct"/>
          </w:tcPr>
          <w:p w14:paraId="5C060D90" w14:textId="1249A2AD" w:rsidR="00753A65" w:rsidRPr="00AF58BB" w:rsidRDefault="00753A65" w:rsidP="00221359">
            <w:pPr>
              <w:pStyle w:val="ISIS-TableContents"/>
            </w:pPr>
            <w:r>
              <w:t>Plug the IOBC Daughterboard (part 5) into the IOBC Motherboard (part 3)</w:t>
            </w:r>
          </w:p>
        </w:tc>
        <w:sdt>
          <w:sdtPr>
            <w:rPr>
              <w:sz w:val="24"/>
            </w:rPr>
            <w:id w:val="1749461107"/>
            <w14:checkbox>
              <w14:checked w14:val="0"/>
              <w14:checkedState w14:val="2612" w14:font="MS Gothic"/>
              <w14:uncheckedState w14:val="2610" w14:font="MS Gothic"/>
            </w14:checkbox>
          </w:sdtPr>
          <w:sdtEndPr/>
          <w:sdtContent>
            <w:tc>
              <w:tcPr>
                <w:tcW w:w="438" w:type="pct"/>
              </w:tcPr>
              <w:p w14:paraId="18AC3448" w14:textId="17E7AB29" w:rsidR="00753A65" w:rsidRPr="00221359" w:rsidRDefault="00753A65" w:rsidP="00753A65">
                <w:pPr>
                  <w:pStyle w:val="ISIS-TableContents"/>
                  <w:jc w:val="center"/>
                </w:pPr>
                <w:r>
                  <w:rPr>
                    <w:rFonts w:ascii="MS Gothic" w:eastAsia="MS Gothic" w:hAnsi="MS Gothic" w:hint="eastAsia"/>
                    <w:sz w:val="24"/>
                  </w:rPr>
                  <w:t>☐</w:t>
                </w:r>
              </w:p>
            </w:tc>
          </w:sdtContent>
        </w:sdt>
      </w:tr>
      <w:tr w:rsidR="00753A65" w:rsidRPr="00AF58BB" w14:paraId="11B78C19" w14:textId="77777777" w:rsidTr="00753A65">
        <w:tc>
          <w:tcPr>
            <w:tcW w:w="315" w:type="pct"/>
          </w:tcPr>
          <w:p w14:paraId="3ECB5EE4" w14:textId="77777777" w:rsidR="00753A65" w:rsidRPr="00AF58BB" w:rsidRDefault="00753A65" w:rsidP="00AF58BB">
            <w:pPr>
              <w:pStyle w:val="ISIS-TableContents"/>
              <w:numPr>
                <w:ilvl w:val="0"/>
                <w:numId w:val="31"/>
              </w:numPr>
            </w:pPr>
          </w:p>
        </w:tc>
        <w:tc>
          <w:tcPr>
            <w:tcW w:w="811" w:type="pct"/>
          </w:tcPr>
          <w:p w14:paraId="1B0431F0" w14:textId="1FB3F4AC" w:rsidR="00753A65" w:rsidRPr="00AF58BB" w:rsidRDefault="00753A65" w:rsidP="00AF58BB">
            <w:pPr>
              <w:pStyle w:val="ISIS-TableContents"/>
            </w:pPr>
            <w:r>
              <w:t>6 and 7</w:t>
            </w:r>
          </w:p>
        </w:tc>
        <w:tc>
          <w:tcPr>
            <w:tcW w:w="3436" w:type="pct"/>
          </w:tcPr>
          <w:p w14:paraId="0AFC8740" w14:textId="5BAAB96D" w:rsidR="00753A65" w:rsidRPr="00AF58BB" w:rsidRDefault="00753A65" w:rsidP="00AF58BB">
            <w:pPr>
              <w:pStyle w:val="ISIS-TableContents"/>
            </w:pPr>
            <w:r>
              <w:t>Insert the M2x4mm pan screws (part 6) together with the M2 washers (part 7) in the IOBC Daughterboard mounting holes (the rounded side of the washers shall face to the board) while at the same time into the IOBC Threaded Spacers (part 4) on the other side of the IOBC Daughterboard</w:t>
            </w:r>
          </w:p>
        </w:tc>
        <w:sdt>
          <w:sdtPr>
            <w:rPr>
              <w:sz w:val="24"/>
            </w:rPr>
            <w:id w:val="-1457169552"/>
            <w14:checkbox>
              <w14:checked w14:val="0"/>
              <w14:checkedState w14:val="2612" w14:font="MS Gothic"/>
              <w14:uncheckedState w14:val="2610" w14:font="MS Gothic"/>
            </w14:checkbox>
          </w:sdtPr>
          <w:sdtEndPr/>
          <w:sdtContent>
            <w:tc>
              <w:tcPr>
                <w:tcW w:w="438" w:type="pct"/>
              </w:tcPr>
              <w:p w14:paraId="0D730C9D" w14:textId="31DB3C47" w:rsidR="00753A65" w:rsidRPr="00221359" w:rsidRDefault="00753A65" w:rsidP="00753A65">
                <w:pPr>
                  <w:pStyle w:val="ISIS-TableContents"/>
                  <w:jc w:val="center"/>
                </w:pPr>
                <w:r>
                  <w:rPr>
                    <w:rFonts w:ascii="MS Gothic" w:eastAsia="MS Gothic" w:hAnsi="MS Gothic" w:hint="eastAsia"/>
                    <w:sz w:val="24"/>
                  </w:rPr>
                  <w:t>☐</w:t>
                </w:r>
              </w:p>
            </w:tc>
          </w:sdtContent>
        </w:sdt>
      </w:tr>
      <w:tr w:rsidR="001F04EE" w14:paraId="323D65AE" w14:textId="77777777" w:rsidTr="00753A65">
        <w:tc>
          <w:tcPr>
            <w:tcW w:w="5000" w:type="pct"/>
            <w:gridSpan w:val="4"/>
            <w:shd w:val="clear" w:color="auto" w:fill="214584" w:themeFill="text1" w:themeFillTint="BF"/>
          </w:tcPr>
          <w:p w14:paraId="780D5331" w14:textId="1AD9DF37" w:rsidR="001F04EE" w:rsidRDefault="001F04EE" w:rsidP="001F04EE">
            <w:pPr>
              <w:pStyle w:val="ISIS-TableHeading"/>
              <w:keepNext/>
              <w:rPr>
                <w:lang w:eastAsia="en-US" w:bidi="ar-SA"/>
              </w:rPr>
            </w:pPr>
            <w:r w:rsidRPr="001F04EE">
              <w:rPr>
                <w:lang w:eastAsia="en-US" w:bidi="ar-SA"/>
              </w:rPr>
              <w:t>Notes/Deviations</w:t>
            </w:r>
          </w:p>
        </w:tc>
      </w:tr>
      <w:tr w:rsidR="001F04EE" w14:paraId="5CAB127C" w14:textId="77777777" w:rsidTr="00753A65">
        <w:tc>
          <w:tcPr>
            <w:tcW w:w="5000" w:type="pct"/>
            <w:gridSpan w:val="4"/>
          </w:tcPr>
          <w:p w14:paraId="0D059181" w14:textId="77777777" w:rsidR="001F04EE" w:rsidRDefault="001F04EE" w:rsidP="001F04EE">
            <w:pPr>
              <w:pStyle w:val="BodyText"/>
              <w:rPr>
                <w:lang w:eastAsia="en-US" w:bidi="ar-SA"/>
              </w:rPr>
            </w:pPr>
          </w:p>
          <w:p w14:paraId="787286D2" w14:textId="23DEF71D" w:rsidR="001F04EE" w:rsidRDefault="001F04EE" w:rsidP="001F04EE">
            <w:pPr>
              <w:pStyle w:val="BodyText"/>
              <w:rPr>
                <w:lang w:eastAsia="en-US" w:bidi="ar-SA"/>
              </w:rPr>
            </w:pPr>
          </w:p>
        </w:tc>
      </w:tr>
    </w:tbl>
    <w:p w14:paraId="62A9948F" w14:textId="780BC472" w:rsidR="001F04EE" w:rsidRDefault="001F04EE">
      <w:pPr>
        <w:spacing w:line="259" w:lineRule="auto"/>
        <w:jc w:val="left"/>
      </w:pPr>
      <w:r>
        <w:br w:type="page"/>
      </w:r>
    </w:p>
    <w:p w14:paraId="15A02C7F" w14:textId="543E4E21" w:rsidR="001F04EE" w:rsidRDefault="001F04EE" w:rsidP="001F04EE">
      <w:pPr>
        <w:pStyle w:val="Heading2"/>
      </w:pPr>
      <w:bookmarkStart w:id="34" w:name="_Ref118473204"/>
      <w:bookmarkStart w:id="35" w:name="_Toc182583201"/>
      <w:r>
        <w:lastRenderedPageBreak/>
        <w:t>Torque and Epoxy application</w:t>
      </w:r>
      <w:bookmarkEnd w:id="34"/>
      <w:bookmarkEnd w:id="35"/>
    </w:p>
    <w:tbl>
      <w:tblPr>
        <w:tblStyle w:val="TableGrid"/>
        <w:tblW w:w="0" w:type="auto"/>
        <w:tblLook w:val="04A0" w:firstRow="1" w:lastRow="0" w:firstColumn="1" w:lastColumn="0" w:noHBand="0" w:noVBand="1"/>
      </w:tblPr>
      <w:tblGrid>
        <w:gridCol w:w="9628"/>
      </w:tblGrid>
      <w:tr w:rsidR="001F04EE" w14:paraId="30B9C410" w14:textId="77777777" w:rsidTr="00E232E3">
        <w:trPr>
          <w:trHeight w:val="4535"/>
        </w:trPr>
        <w:tc>
          <w:tcPr>
            <w:tcW w:w="9628" w:type="dxa"/>
          </w:tcPr>
          <w:p w14:paraId="4B26F60A" w14:textId="538D28D6" w:rsidR="001F04EE" w:rsidRPr="001F04EE" w:rsidRDefault="00E232E3" w:rsidP="006E4C94">
            <w:pPr>
              <w:pStyle w:val="BodyText"/>
              <w:rPr>
                <w:i/>
                <w:iCs/>
                <w:noProof/>
                <w:color w:val="214584" w:themeColor="text1" w:themeTint="BF"/>
              </w:rPr>
            </w:pPr>
            <w:r>
              <w:rPr>
                <w:i/>
                <w:iCs/>
                <w:noProof/>
                <w:color w:val="214584" w:themeColor="text1" w:themeTint="BF"/>
              </w:rPr>
              <w:drawing>
                <wp:inline distT="0" distB="0" distL="0" distR="0" wp14:anchorId="1C370A47" wp14:editId="4FF6EFF4">
                  <wp:extent cx="6004069" cy="27446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8886" cy="2751436"/>
                          </a:xfrm>
                          <a:prstGeom prst="rect">
                            <a:avLst/>
                          </a:prstGeom>
                          <a:noFill/>
                        </pic:spPr>
                      </pic:pic>
                    </a:graphicData>
                  </a:graphic>
                </wp:inline>
              </w:drawing>
            </w:r>
          </w:p>
        </w:tc>
      </w:tr>
    </w:tbl>
    <w:p w14:paraId="61A358E7" w14:textId="77777777" w:rsidR="001F04EE" w:rsidRPr="00753A65" w:rsidRDefault="001F04EE" w:rsidP="001F04EE">
      <w:pPr>
        <w:pStyle w:val="BodyText"/>
        <w:rPr>
          <w:sz w:val="6"/>
          <w:szCs w:val="6"/>
          <w:lang w:eastAsia="en-US" w:bidi="ar-SA"/>
        </w:rPr>
      </w:pPr>
    </w:p>
    <w:tbl>
      <w:tblPr>
        <w:tblStyle w:val="TableGrid"/>
        <w:tblW w:w="5000" w:type="pct"/>
        <w:tblLook w:val="04A0" w:firstRow="1" w:lastRow="0" w:firstColumn="1" w:lastColumn="0" w:noHBand="0" w:noVBand="1"/>
      </w:tblPr>
      <w:tblGrid>
        <w:gridCol w:w="606"/>
        <w:gridCol w:w="1585"/>
        <w:gridCol w:w="6451"/>
        <w:gridCol w:w="986"/>
      </w:tblGrid>
      <w:tr w:rsidR="00753A65" w:rsidRPr="00AF58BB" w14:paraId="76DD562C" w14:textId="77777777" w:rsidTr="00753A65">
        <w:trPr>
          <w:tblHeader/>
        </w:trPr>
        <w:tc>
          <w:tcPr>
            <w:tcW w:w="315" w:type="pct"/>
            <w:tcBorders>
              <w:top w:val="single" w:sz="4" w:space="0" w:color="auto"/>
            </w:tcBorders>
            <w:shd w:val="clear" w:color="auto" w:fill="214584" w:themeFill="text1" w:themeFillTint="BF"/>
          </w:tcPr>
          <w:p w14:paraId="52966D82" w14:textId="77777777" w:rsidR="00753A65" w:rsidRPr="00AF58BB" w:rsidRDefault="00753A65" w:rsidP="006E4C94">
            <w:pPr>
              <w:pStyle w:val="ISIS-TableHeading"/>
            </w:pPr>
            <w:r w:rsidRPr="00AF58BB">
              <w:t>Step</w:t>
            </w:r>
          </w:p>
        </w:tc>
        <w:tc>
          <w:tcPr>
            <w:tcW w:w="823" w:type="pct"/>
            <w:tcBorders>
              <w:top w:val="single" w:sz="4" w:space="0" w:color="auto"/>
            </w:tcBorders>
            <w:shd w:val="clear" w:color="auto" w:fill="214584" w:themeFill="text1" w:themeFillTint="BF"/>
          </w:tcPr>
          <w:p w14:paraId="6FF3FB07" w14:textId="3ACD45CA" w:rsidR="00753A65" w:rsidRPr="00AF58BB" w:rsidRDefault="00753A65" w:rsidP="006E4C94">
            <w:pPr>
              <w:pStyle w:val="ISIS-TableHeading"/>
            </w:pPr>
            <w:r w:rsidRPr="00AF58BB">
              <w:t>Part Reference</w:t>
            </w:r>
            <w:r>
              <w:t xml:space="preserve"> (in the figure)</w:t>
            </w:r>
          </w:p>
        </w:tc>
        <w:tc>
          <w:tcPr>
            <w:tcW w:w="3350" w:type="pct"/>
            <w:tcBorders>
              <w:top w:val="single" w:sz="4" w:space="0" w:color="auto"/>
            </w:tcBorders>
            <w:shd w:val="clear" w:color="auto" w:fill="214584" w:themeFill="text1" w:themeFillTint="BF"/>
          </w:tcPr>
          <w:p w14:paraId="7DF21D79" w14:textId="77777777" w:rsidR="00753A65" w:rsidRPr="00AF58BB" w:rsidRDefault="00753A65" w:rsidP="006E4C94">
            <w:pPr>
              <w:pStyle w:val="ISIS-TableHeading"/>
            </w:pPr>
            <w:r w:rsidRPr="00AF58BB">
              <w:t>Description</w:t>
            </w:r>
          </w:p>
        </w:tc>
        <w:tc>
          <w:tcPr>
            <w:tcW w:w="512" w:type="pct"/>
            <w:tcBorders>
              <w:top w:val="single" w:sz="4" w:space="0" w:color="auto"/>
            </w:tcBorders>
            <w:shd w:val="clear" w:color="auto" w:fill="214584" w:themeFill="text1" w:themeFillTint="BF"/>
          </w:tcPr>
          <w:p w14:paraId="56863CF5" w14:textId="5798758B" w:rsidR="00753A65" w:rsidRPr="00AF58BB" w:rsidRDefault="00753A65" w:rsidP="00753A65">
            <w:pPr>
              <w:pStyle w:val="ISIS-TableHeading"/>
            </w:pPr>
            <w:r w:rsidRPr="00AF58BB">
              <w:t>Check</w:t>
            </w:r>
          </w:p>
        </w:tc>
      </w:tr>
      <w:tr w:rsidR="00753A65" w:rsidRPr="00AF58BB" w14:paraId="324280C2" w14:textId="77777777" w:rsidTr="00753A65">
        <w:trPr>
          <w:trHeight w:val="460"/>
        </w:trPr>
        <w:tc>
          <w:tcPr>
            <w:tcW w:w="315" w:type="pct"/>
          </w:tcPr>
          <w:p w14:paraId="243FC7A7" w14:textId="77777777" w:rsidR="00753A65" w:rsidRPr="00AF58BB" w:rsidRDefault="00753A65" w:rsidP="00E232E3">
            <w:pPr>
              <w:pStyle w:val="ISIS-TableContents"/>
              <w:numPr>
                <w:ilvl w:val="0"/>
                <w:numId w:val="43"/>
              </w:numPr>
            </w:pPr>
          </w:p>
        </w:tc>
        <w:tc>
          <w:tcPr>
            <w:tcW w:w="823" w:type="pct"/>
          </w:tcPr>
          <w:p w14:paraId="3DDB1A46" w14:textId="3B9A55B1" w:rsidR="00753A65" w:rsidRPr="00AF58BB" w:rsidRDefault="00753A65" w:rsidP="006E4C94">
            <w:pPr>
              <w:pStyle w:val="ISIS-TableContents"/>
            </w:pPr>
            <w:r>
              <w:t>1</w:t>
            </w:r>
          </w:p>
        </w:tc>
        <w:tc>
          <w:tcPr>
            <w:tcW w:w="3350" w:type="pct"/>
          </w:tcPr>
          <w:p w14:paraId="198BC9A5" w14:textId="36802259" w:rsidR="00753A65" w:rsidRPr="00AF58BB" w:rsidRDefault="00753A65" w:rsidP="00E232E3">
            <w:pPr>
              <w:pStyle w:val="ISIS-TableContents"/>
            </w:pPr>
            <w:r>
              <w:t>Torque (0.30Nm) the 4x fasteners on the Daughterboard side.</w:t>
            </w:r>
          </w:p>
        </w:tc>
        <w:sdt>
          <w:sdtPr>
            <w:rPr>
              <w:sz w:val="24"/>
            </w:rPr>
            <w:id w:val="27927073"/>
            <w14:checkbox>
              <w14:checked w14:val="0"/>
              <w14:checkedState w14:val="2612" w14:font="MS Gothic"/>
              <w14:uncheckedState w14:val="2610" w14:font="MS Gothic"/>
            </w14:checkbox>
          </w:sdtPr>
          <w:sdtEndPr/>
          <w:sdtContent>
            <w:tc>
              <w:tcPr>
                <w:tcW w:w="512" w:type="pct"/>
              </w:tcPr>
              <w:p w14:paraId="6779446A" w14:textId="4C34E8FE" w:rsidR="00753A65" w:rsidRPr="00221359" w:rsidRDefault="00753A65" w:rsidP="00753A65">
                <w:pPr>
                  <w:pStyle w:val="ISIS-TableContents"/>
                  <w:jc w:val="center"/>
                </w:pPr>
                <w:r>
                  <w:rPr>
                    <w:rFonts w:ascii="MS Gothic" w:eastAsia="MS Gothic" w:hAnsi="MS Gothic" w:hint="eastAsia"/>
                    <w:sz w:val="24"/>
                  </w:rPr>
                  <w:t>☐</w:t>
                </w:r>
              </w:p>
            </w:tc>
          </w:sdtContent>
        </w:sdt>
      </w:tr>
      <w:tr w:rsidR="00753A65" w:rsidRPr="00AF58BB" w14:paraId="721FDDF2" w14:textId="77777777" w:rsidTr="00753A65">
        <w:trPr>
          <w:trHeight w:val="460"/>
        </w:trPr>
        <w:tc>
          <w:tcPr>
            <w:tcW w:w="315" w:type="pct"/>
          </w:tcPr>
          <w:p w14:paraId="7DF9DF28" w14:textId="77777777" w:rsidR="00753A65" w:rsidRPr="00AF58BB" w:rsidRDefault="00753A65" w:rsidP="00E232E3">
            <w:pPr>
              <w:pStyle w:val="ISIS-TableContents"/>
              <w:numPr>
                <w:ilvl w:val="0"/>
                <w:numId w:val="43"/>
              </w:numPr>
            </w:pPr>
          </w:p>
        </w:tc>
        <w:tc>
          <w:tcPr>
            <w:tcW w:w="823" w:type="pct"/>
          </w:tcPr>
          <w:p w14:paraId="75F2F957" w14:textId="2AD62AF6" w:rsidR="00753A65" w:rsidRPr="00AF58BB" w:rsidRDefault="00753A65" w:rsidP="006E4C94">
            <w:pPr>
              <w:pStyle w:val="ISIS-TableContents"/>
            </w:pPr>
            <w:r>
              <w:t>2</w:t>
            </w:r>
          </w:p>
        </w:tc>
        <w:tc>
          <w:tcPr>
            <w:tcW w:w="3350" w:type="pct"/>
          </w:tcPr>
          <w:p w14:paraId="3ACE284D" w14:textId="73204F87" w:rsidR="00753A65" w:rsidRDefault="00753A65" w:rsidP="00A76ACD">
            <w:pPr>
              <w:pStyle w:val="ISIS-TableContents"/>
            </w:pPr>
            <w:r>
              <w:t>Torque (0.30Nm) the 4x fasteners on the Motherboard side</w:t>
            </w:r>
          </w:p>
          <w:p w14:paraId="05546988" w14:textId="5F148A5E" w:rsidR="00753A65" w:rsidRPr="00AF58BB" w:rsidRDefault="00753A65" w:rsidP="00A76ACD">
            <w:pPr>
              <w:pStyle w:val="ISIS-TableContents"/>
            </w:pPr>
            <w:r>
              <w:t>and store them in the following folder:</w:t>
            </w:r>
          </w:p>
        </w:tc>
        <w:sdt>
          <w:sdtPr>
            <w:rPr>
              <w:sz w:val="24"/>
            </w:rPr>
            <w:id w:val="171611277"/>
            <w14:checkbox>
              <w14:checked w14:val="0"/>
              <w14:checkedState w14:val="2612" w14:font="MS Gothic"/>
              <w14:uncheckedState w14:val="2610" w14:font="MS Gothic"/>
            </w14:checkbox>
          </w:sdtPr>
          <w:sdtEndPr/>
          <w:sdtContent>
            <w:tc>
              <w:tcPr>
                <w:tcW w:w="512" w:type="pct"/>
              </w:tcPr>
              <w:p w14:paraId="38215753" w14:textId="449D3C06" w:rsidR="00753A65" w:rsidRDefault="00753A65" w:rsidP="00753A65">
                <w:pPr>
                  <w:pStyle w:val="ISIS-TableContents"/>
                  <w:jc w:val="center"/>
                </w:pPr>
                <w:r>
                  <w:rPr>
                    <w:rFonts w:ascii="MS Gothic" w:eastAsia="MS Gothic" w:hAnsi="MS Gothic" w:hint="eastAsia"/>
                    <w:sz w:val="24"/>
                  </w:rPr>
                  <w:t>☐</w:t>
                </w:r>
              </w:p>
            </w:tc>
          </w:sdtContent>
        </w:sdt>
      </w:tr>
      <w:tr w:rsidR="00753A65" w:rsidRPr="00AF58BB" w14:paraId="2495B2C4" w14:textId="77777777" w:rsidTr="00753A65">
        <w:tc>
          <w:tcPr>
            <w:tcW w:w="315" w:type="pct"/>
          </w:tcPr>
          <w:p w14:paraId="3C525BAF" w14:textId="77777777" w:rsidR="00753A65" w:rsidRPr="00AF58BB" w:rsidRDefault="00753A65" w:rsidP="00E232E3">
            <w:pPr>
              <w:pStyle w:val="ISIS-TableContents"/>
              <w:numPr>
                <w:ilvl w:val="0"/>
                <w:numId w:val="43"/>
              </w:numPr>
            </w:pPr>
          </w:p>
        </w:tc>
        <w:tc>
          <w:tcPr>
            <w:tcW w:w="823" w:type="pct"/>
          </w:tcPr>
          <w:p w14:paraId="3E940DCF" w14:textId="1FAFE55D" w:rsidR="00753A65" w:rsidRPr="00AF58BB" w:rsidRDefault="00753A65" w:rsidP="006E4C94">
            <w:pPr>
              <w:pStyle w:val="ISIS-TableContents"/>
            </w:pPr>
            <w:r>
              <w:t>1</w:t>
            </w:r>
          </w:p>
        </w:tc>
        <w:tc>
          <w:tcPr>
            <w:tcW w:w="3350" w:type="pct"/>
          </w:tcPr>
          <w:p w14:paraId="50E291BE" w14:textId="6C11E772" w:rsidR="00753A65" w:rsidRPr="00AF58BB" w:rsidRDefault="00753A65" w:rsidP="006E4C94">
            <w:pPr>
              <w:pStyle w:val="ISIS-TableContents"/>
            </w:pPr>
            <w:r>
              <w:t>Epoxy the 4x fasteners on the Daughterboard side.</w:t>
            </w:r>
          </w:p>
        </w:tc>
        <w:sdt>
          <w:sdtPr>
            <w:rPr>
              <w:sz w:val="24"/>
            </w:rPr>
            <w:id w:val="-1440667493"/>
            <w14:checkbox>
              <w14:checked w14:val="0"/>
              <w14:checkedState w14:val="2612" w14:font="MS Gothic"/>
              <w14:uncheckedState w14:val="2610" w14:font="MS Gothic"/>
            </w14:checkbox>
          </w:sdtPr>
          <w:sdtEndPr/>
          <w:sdtContent>
            <w:tc>
              <w:tcPr>
                <w:tcW w:w="512" w:type="pct"/>
              </w:tcPr>
              <w:p w14:paraId="14588FEA" w14:textId="7CC18C36" w:rsidR="00753A65" w:rsidRPr="00221359" w:rsidRDefault="00753A65" w:rsidP="00753A65">
                <w:pPr>
                  <w:pStyle w:val="ISIS-TableContents"/>
                  <w:jc w:val="center"/>
                </w:pPr>
                <w:r>
                  <w:rPr>
                    <w:rFonts w:ascii="MS Gothic" w:eastAsia="MS Gothic" w:hAnsi="MS Gothic" w:hint="eastAsia"/>
                    <w:sz w:val="24"/>
                  </w:rPr>
                  <w:t>☐</w:t>
                </w:r>
              </w:p>
            </w:tc>
          </w:sdtContent>
        </w:sdt>
      </w:tr>
      <w:tr w:rsidR="00753A65" w:rsidRPr="00AF58BB" w14:paraId="3CD769A0" w14:textId="77777777" w:rsidTr="00753A65">
        <w:tc>
          <w:tcPr>
            <w:tcW w:w="315" w:type="pct"/>
          </w:tcPr>
          <w:p w14:paraId="1DF7C9DE" w14:textId="77777777" w:rsidR="00753A65" w:rsidRPr="00AF58BB" w:rsidRDefault="00753A65" w:rsidP="00E232E3">
            <w:pPr>
              <w:pStyle w:val="ISIS-TableContents"/>
              <w:numPr>
                <w:ilvl w:val="0"/>
                <w:numId w:val="43"/>
              </w:numPr>
            </w:pPr>
          </w:p>
        </w:tc>
        <w:tc>
          <w:tcPr>
            <w:tcW w:w="823" w:type="pct"/>
          </w:tcPr>
          <w:p w14:paraId="46081A1F" w14:textId="05E8DF6D" w:rsidR="00753A65" w:rsidRPr="00AF58BB" w:rsidRDefault="00753A65" w:rsidP="006E4C94">
            <w:pPr>
              <w:pStyle w:val="ISIS-TableContents"/>
            </w:pPr>
            <w:r>
              <w:t>2</w:t>
            </w:r>
          </w:p>
        </w:tc>
        <w:tc>
          <w:tcPr>
            <w:tcW w:w="3350" w:type="pct"/>
          </w:tcPr>
          <w:p w14:paraId="3FDEF440" w14:textId="345576E3" w:rsidR="00753A65" w:rsidRPr="00AF58BB" w:rsidRDefault="00753A65" w:rsidP="006E4C94">
            <w:pPr>
              <w:pStyle w:val="ISIS-TableContents"/>
            </w:pPr>
            <w:r>
              <w:t>Epoxy the 4x fasteners on the Motherboard side.</w:t>
            </w:r>
          </w:p>
        </w:tc>
        <w:sdt>
          <w:sdtPr>
            <w:rPr>
              <w:sz w:val="24"/>
            </w:rPr>
            <w:id w:val="227271442"/>
            <w14:checkbox>
              <w14:checked w14:val="0"/>
              <w14:checkedState w14:val="2612" w14:font="MS Gothic"/>
              <w14:uncheckedState w14:val="2610" w14:font="MS Gothic"/>
            </w14:checkbox>
          </w:sdtPr>
          <w:sdtEndPr/>
          <w:sdtContent>
            <w:tc>
              <w:tcPr>
                <w:tcW w:w="512" w:type="pct"/>
              </w:tcPr>
              <w:p w14:paraId="0FD36BB3" w14:textId="173462AD" w:rsidR="00753A65" w:rsidRPr="00221359" w:rsidRDefault="00753A65" w:rsidP="00753A65">
                <w:pPr>
                  <w:pStyle w:val="ISIS-TableContents"/>
                  <w:jc w:val="center"/>
                </w:pPr>
                <w:r>
                  <w:rPr>
                    <w:rFonts w:ascii="MS Gothic" w:eastAsia="MS Gothic" w:hAnsi="MS Gothic" w:hint="eastAsia"/>
                    <w:sz w:val="24"/>
                  </w:rPr>
                  <w:t>☐</w:t>
                </w:r>
              </w:p>
            </w:tc>
          </w:sdtContent>
        </w:sdt>
      </w:tr>
      <w:tr w:rsidR="00753A65" w:rsidRPr="00AF58BB" w14:paraId="37EAD8ED" w14:textId="77777777" w:rsidTr="00753A65">
        <w:tc>
          <w:tcPr>
            <w:tcW w:w="315" w:type="pct"/>
          </w:tcPr>
          <w:p w14:paraId="5D6E1E6C" w14:textId="77777777" w:rsidR="00753A65" w:rsidRPr="00AF58BB" w:rsidRDefault="00753A65" w:rsidP="00E232E3">
            <w:pPr>
              <w:pStyle w:val="ISIS-TableContents"/>
              <w:numPr>
                <w:ilvl w:val="0"/>
                <w:numId w:val="43"/>
              </w:numPr>
            </w:pPr>
          </w:p>
        </w:tc>
        <w:tc>
          <w:tcPr>
            <w:tcW w:w="823" w:type="pct"/>
          </w:tcPr>
          <w:p w14:paraId="6491EC60" w14:textId="2A0E1C32" w:rsidR="00753A65" w:rsidRDefault="00753A65" w:rsidP="006E4C94">
            <w:pPr>
              <w:pStyle w:val="ISIS-TableContents"/>
            </w:pPr>
            <w:r>
              <w:t>1 and 2</w:t>
            </w:r>
          </w:p>
        </w:tc>
        <w:tc>
          <w:tcPr>
            <w:tcW w:w="3350" w:type="pct"/>
          </w:tcPr>
          <w:p w14:paraId="4D26023B" w14:textId="5141C66B" w:rsidR="00753A65" w:rsidRDefault="00753A65" w:rsidP="006E4C94">
            <w:pPr>
              <w:pStyle w:val="ISIS-TableContents"/>
            </w:pPr>
            <w:r>
              <w:t xml:space="preserve">Take high resolution pictures of the epoxied fasteners and store them in the project folder created following the requirements in section </w:t>
            </w:r>
            <w:r>
              <w:fldChar w:fldCharType="begin"/>
            </w:r>
            <w:r>
              <w:instrText xml:space="preserve"> REF _Ref118733027 \r \h  \* MERGEFORMAT </w:instrText>
            </w:r>
            <w:r>
              <w:fldChar w:fldCharType="separate"/>
            </w:r>
            <w:r>
              <w:t>3.4</w:t>
            </w:r>
            <w:r>
              <w:fldChar w:fldCharType="end"/>
            </w:r>
          </w:p>
        </w:tc>
        <w:sdt>
          <w:sdtPr>
            <w:rPr>
              <w:sz w:val="24"/>
            </w:rPr>
            <w:id w:val="247386983"/>
            <w14:checkbox>
              <w14:checked w14:val="0"/>
              <w14:checkedState w14:val="2612" w14:font="MS Gothic"/>
              <w14:uncheckedState w14:val="2610" w14:font="MS Gothic"/>
            </w14:checkbox>
          </w:sdtPr>
          <w:sdtEndPr/>
          <w:sdtContent>
            <w:tc>
              <w:tcPr>
                <w:tcW w:w="512" w:type="pct"/>
              </w:tcPr>
              <w:p w14:paraId="49BB77AC" w14:textId="5BE41F48" w:rsidR="00753A65" w:rsidRPr="00221359" w:rsidRDefault="00753A65" w:rsidP="00753A65">
                <w:pPr>
                  <w:pStyle w:val="ISIS-TableContents"/>
                  <w:jc w:val="center"/>
                </w:pPr>
                <w:r>
                  <w:rPr>
                    <w:rFonts w:ascii="MS Gothic" w:eastAsia="MS Gothic" w:hAnsi="MS Gothic" w:hint="eastAsia"/>
                    <w:sz w:val="24"/>
                  </w:rPr>
                  <w:t>☐</w:t>
                </w:r>
              </w:p>
            </w:tc>
          </w:sdtContent>
        </w:sdt>
      </w:tr>
      <w:tr w:rsidR="00753A65" w:rsidRPr="00AF58BB" w14:paraId="2677FDD9" w14:textId="77777777" w:rsidTr="00753A65">
        <w:tc>
          <w:tcPr>
            <w:tcW w:w="315" w:type="pct"/>
          </w:tcPr>
          <w:p w14:paraId="5DD49DCF" w14:textId="77777777" w:rsidR="00753A65" w:rsidRPr="00AF58BB" w:rsidRDefault="00753A65" w:rsidP="00E232E3">
            <w:pPr>
              <w:pStyle w:val="ISIS-TableContents"/>
              <w:numPr>
                <w:ilvl w:val="0"/>
                <w:numId w:val="43"/>
              </w:numPr>
            </w:pPr>
          </w:p>
        </w:tc>
        <w:tc>
          <w:tcPr>
            <w:tcW w:w="823" w:type="pct"/>
          </w:tcPr>
          <w:p w14:paraId="40B6E6FD" w14:textId="254977B6" w:rsidR="00753A65" w:rsidRDefault="00753A65" w:rsidP="006E4C94">
            <w:pPr>
              <w:pStyle w:val="ISIS-TableContents"/>
            </w:pPr>
            <w:r>
              <w:t>1 and 2</w:t>
            </w:r>
          </w:p>
        </w:tc>
        <w:tc>
          <w:tcPr>
            <w:tcW w:w="3350" w:type="pct"/>
          </w:tcPr>
          <w:p w14:paraId="43C85B1E" w14:textId="193A64F5" w:rsidR="00753A65" w:rsidRDefault="00753A65" w:rsidP="006E4C94">
            <w:pPr>
              <w:pStyle w:val="ISIS-TableContents"/>
            </w:pPr>
            <w:r>
              <w:t>Place the sub-assembly in an ESD bag and p</w:t>
            </w:r>
            <w:r w:rsidRPr="00A76ACD">
              <w:t xml:space="preserve">lace the </w:t>
            </w:r>
            <w:r>
              <w:t>bag in the appropriate Useful Plastic Box used in the project</w:t>
            </w:r>
          </w:p>
        </w:tc>
        <w:sdt>
          <w:sdtPr>
            <w:rPr>
              <w:sz w:val="24"/>
            </w:rPr>
            <w:id w:val="1122044368"/>
            <w14:checkbox>
              <w14:checked w14:val="0"/>
              <w14:checkedState w14:val="2612" w14:font="MS Gothic"/>
              <w14:uncheckedState w14:val="2610" w14:font="MS Gothic"/>
            </w14:checkbox>
          </w:sdtPr>
          <w:sdtEndPr/>
          <w:sdtContent>
            <w:tc>
              <w:tcPr>
                <w:tcW w:w="512" w:type="pct"/>
              </w:tcPr>
              <w:p w14:paraId="091930F6" w14:textId="658FCE20" w:rsidR="00753A65" w:rsidRPr="00221359" w:rsidRDefault="00753A65" w:rsidP="00753A65">
                <w:pPr>
                  <w:pStyle w:val="ISIS-TableContents"/>
                  <w:jc w:val="center"/>
                </w:pPr>
                <w:r>
                  <w:rPr>
                    <w:rFonts w:ascii="MS Gothic" w:eastAsia="MS Gothic" w:hAnsi="MS Gothic" w:hint="eastAsia"/>
                    <w:sz w:val="24"/>
                  </w:rPr>
                  <w:t>☐</w:t>
                </w:r>
              </w:p>
            </w:tc>
          </w:sdtContent>
        </w:sdt>
      </w:tr>
    </w:tbl>
    <w:p w14:paraId="40CC8348" w14:textId="77777777" w:rsidR="00505AE9" w:rsidRDefault="00505AE9" w:rsidP="00AF58BB">
      <w:pPr>
        <w:pStyle w:val="BodyText"/>
        <w:rPr>
          <w:lang w:eastAsia="en-US" w:bidi="ar-SA"/>
        </w:rPr>
      </w:pPr>
    </w:p>
    <w:tbl>
      <w:tblPr>
        <w:tblStyle w:val="TableGrid"/>
        <w:tblW w:w="0" w:type="auto"/>
        <w:tblLook w:val="04A0" w:firstRow="1" w:lastRow="0" w:firstColumn="1" w:lastColumn="0" w:noHBand="0" w:noVBand="1"/>
      </w:tblPr>
      <w:tblGrid>
        <w:gridCol w:w="9628"/>
      </w:tblGrid>
      <w:tr w:rsidR="00E232E3" w14:paraId="5463365C" w14:textId="77777777" w:rsidTr="006E4C94">
        <w:tc>
          <w:tcPr>
            <w:tcW w:w="9628" w:type="dxa"/>
            <w:shd w:val="clear" w:color="auto" w:fill="214584" w:themeFill="text1" w:themeFillTint="BF"/>
          </w:tcPr>
          <w:p w14:paraId="689FC55C" w14:textId="77777777" w:rsidR="00E232E3" w:rsidRDefault="00E232E3" w:rsidP="006E4C94">
            <w:pPr>
              <w:pStyle w:val="ISIS-TableHeading"/>
              <w:keepNext/>
              <w:rPr>
                <w:lang w:eastAsia="en-US" w:bidi="ar-SA"/>
              </w:rPr>
            </w:pPr>
            <w:r w:rsidRPr="001F04EE">
              <w:rPr>
                <w:lang w:eastAsia="en-US" w:bidi="ar-SA"/>
              </w:rPr>
              <w:t>Notes/Deviations</w:t>
            </w:r>
          </w:p>
        </w:tc>
      </w:tr>
      <w:tr w:rsidR="00E232E3" w14:paraId="3E3022B2" w14:textId="77777777" w:rsidTr="006E4C94">
        <w:tc>
          <w:tcPr>
            <w:tcW w:w="9628" w:type="dxa"/>
          </w:tcPr>
          <w:p w14:paraId="7D295364" w14:textId="77777777" w:rsidR="00E232E3" w:rsidRDefault="00E232E3" w:rsidP="006E4C94">
            <w:pPr>
              <w:pStyle w:val="BodyText"/>
              <w:rPr>
                <w:lang w:eastAsia="en-US" w:bidi="ar-SA"/>
              </w:rPr>
            </w:pPr>
          </w:p>
          <w:p w14:paraId="357119B7" w14:textId="77777777" w:rsidR="00E232E3" w:rsidRDefault="00E232E3" w:rsidP="006E4C94">
            <w:pPr>
              <w:pStyle w:val="BodyText"/>
            </w:pPr>
          </w:p>
          <w:p w14:paraId="4EF45B05" w14:textId="77777777" w:rsidR="00E232E3" w:rsidRDefault="00E232E3" w:rsidP="006E4C94">
            <w:pPr>
              <w:pStyle w:val="BodyText"/>
            </w:pPr>
          </w:p>
          <w:p w14:paraId="0F54AAFB" w14:textId="77777777" w:rsidR="00E232E3" w:rsidRDefault="00E232E3" w:rsidP="006E4C94">
            <w:pPr>
              <w:pStyle w:val="BodyText"/>
              <w:rPr>
                <w:lang w:eastAsia="en-US" w:bidi="ar-SA"/>
              </w:rPr>
            </w:pPr>
          </w:p>
        </w:tc>
      </w:tr>
    </w:tbl>
    <w:p w14:paraId="1EB50BCA" w14:textId="77777777" w:rsidR="00505AE9" w:rsidRDefault="00505AE9" w:rsidP="00AF58BB">
      <w:pPr>
        <w:pStyle w:val="BodyText"/>
        <w:rPr>
          <w:lang w:eastAsia="en-US" w:bidi="ar-SA"/>
        </w:rPr>
      </w:pPr>
    </w:p>
    <w:p w14:paraId="79042461" w14:textId="77777777" w:rsidR="00505AE9" w:rsidRDefault="00505AE9" w:rsidP="00AF58BB">
      <w:pPr>
        <w:pStyle w:val="BodyText"/>
        <w:rPr>
          <w:lang w:eastAsia="en-US" w:bidi="ar-SA"/>
        </w:rPr>
      </w:pPr>
    </w:p>
    <w:p w14:paraId="2EF49187" w14:textId="77777777" w:rsidR="00394178" w:rsidRDefault="00394178">
      <w:pPr>
        <w:spacing w:line="259" w:lineRule="auto"/>
        <w:jc w:val="left"/>
        <w:rPr>
          <w:rFonts w:eastAsia="Arial Unicode MS" w:cs="Mangal"/>
          <w:kern w:val="1"/>
          <w:szCs w:val="24"/>
        </w:rPr>
      </w:pPr>
    </w:p>
    <w:p w14:paraId="777FBE48" w14:textId="77777777" w:rsidR="00394178" w:rsidRDefault="00394178">
      <w:pPr>
        <w:spacing w:line="259" w:lineRule="auto"/>
        <w:jc w:val="left"/>
        <w:rPr>
          <w:rFonts w:eastAsia="Arial Unicode MS" w:cs="Mangal"/>
          <w:kern w:val="1"/>
          <w:szCs w:val="24"/>
        </w:rPr>
        <w:sectPr w:rsidR="00394178" w:rsidSect="0039417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18" w:right="1134" w:bottom="1418" w:left="1134" w:header="567" w:footer="567" w:gutter="0"/>
          <w:cols w:space="708"/>
          <w:docGrid w:linePitch="360"/>
        </w:sectPr>
      </w:pPr>
    </w:p>
    <w:p w14:paraId="60830724" w14:textId="77777777" w:rsidR="00394178" w:rsidRDefault="00394178" w:rsidP="00394178">
      <w:pPr>
        <w:pStyle w:val="Heading1"/>
        <w:pageBreakBefore w:val="0"/>
        <w:suppressAutoHyphens/>
        <w:spacing w:before="360" w:after="60"/>
        <w:ind w:left="432" w:hanging="432"/>
      </w:pPr>
      <w:bookmarkStart w:id="36" w:name="_Toc61878590"/>
      <w:bookmarkStart w:id="37" w:name="_Toc182583202"/>
      <w:r>
        <w:rPr>
          <w:lang w:val="en-US"/>
        </w:rPr>
        <w:lastRenderedPageBreak/>
        <w:t>QA Inspection</w:t>
      </w:r>
      <w:bookmarkEnd w:id="36"/>
      <w:bookmarkEnd w:id="37"/>
    </w:p>
    <w:p w14:paraId="1DB5D622" w14:textId="3A8F183F" w:rsidR="00394178" w:rsidRDefault="00394178" w:rsidP="00394178">
      <w:pPr>
        <w:pStyle w:val="ISIS-BodyTextSmall"/>
      </w:pPr>
    </w:p>
    <w:tbl>
      <w:tblPr>
        <w:tblStyle w:val="TableGrid"/>
        <w:tblW w:w="5000" w:type="pct"/>
        <w:tblLook w:val="04A0" w:firstRow="1" w:lastRow="0" w:firstColumn="1" w:lastColumn="0" w:noHBand="0" w:noVBand="1"/>
      </w:tblPr>
      <w:tblGrid>
        <w:gridCol w:w="688"/>
        <w:gridCol w:w="1153"/>
        <w:gridCol w:w="5865"/>
        <w:gridCol w:w="1082"/>
        <w:gridCol w:w="840"/>
      </w:tblGrid>
      <w:tr w:rsidR="00E232E3" w:rsidRPr="007D4918" w14:paraId="759FA4DA" w14:textId="77777777" w:rsidTr="00753A65">
        <w:trPr>
          <w:tblHeader/>
        </w:trPr>
        <w:tc>
          <w:tcPr>
            <w:tcW w:w="357" w:type="pct"/>
            <w:tcBorders>
              <w:top w:val="single" w:sz="4" w:space="0" w:color="auto"/>
            </w:tcBorders>
            <w:shd w:val="clear" w:color="auto" w:fill="214584" w:themeFill="text1" w:themeFillTint="BF"/>
          </w:tcPr>
          <w:p w14:paraId="7AC1D63D" w14:textId="77777777" w:rsidR="00E232E3" w:rsidRDefault="00E232E3" w:rsidP="00394178">
            <w:pPr>
              <w:pStyle w:val="ISIS-TableHeading"/>
            </w:pPr>
            <w:r>
              <w:t>Step</w:t>
            </w:r>
          </w:p>
        </w:tc>
        <w:tc>
          <w:tcPr>
            <w:tcW w:w="599" w:type="pct"/>
            <w:tcBorders>
              <w:top w:val="single" w:sz="4" w:space="0" w:color="auto"/>
            </w:tcBorders>
            <w:shd w:val="clear" w:color="auto" w:fill="214584" w:themeFill="text1" w:themeFillTint="BF"/>
          </w:tcPr>
          <w:p w14:paraId="7944D5B2" w14:textId="77777777" w:rsidR="00E232E3" w:rsidRDefault="00E232E3" w:rsidP="00394178">
            <w:pPr>
              <w:pStyle w:val="ISIS-TableHeading"/>
            </w:pPr>
            <w:r>
              <w:t>QA Initials</w:t>
            </w:r>
          </w:p>
        </w:tc>
        <w:tc>
          <w:tcPr>
            <w:tcW w:w="3046" w:type="pct"/>
            <w:tcBorders>
              <w:top w:val="single" w:sz="4" w:space="0" w:color="auto"/>
            </w:tcBorders>
            <w:shd w:val="clear" w:color="auto" w:fill="214584" w:themeFill="text1" w:themeFillTint="BF"/>
          </w:tcPr>
          <w:p w14:paraId="4FF5C930" w14:textId="77777777" w:rsidR="00E232E3" w:rsidRPr="007D4918" w:rsidRDefault="00E232E3" w:rsidP="00394178">
            <w:pPr>
              <w:pStyle w:val="ISIS-TableHeading"/>
            </w:pPr>
            <w:r>
              <w:t>Description</w:t>
            </w:r>
          </w:p>
        </w:tc>
        <w:tc>
          <w:tcPr>
            <w:tcW w:w="562" w:type="pct"/>
            <w:tcBorders>
              <w:top w:val="single" w:sz="4" w:space="0" w:color="auto"/>
            </w:tcBorders>
            <w:shd w:val="clear" w:color="auto" w:fill="214584" w:themeFill="text1" w:themeFillTint="BF"/>
          </w:tcPr>
          <w:p w14:paraId="233410CE" w14:textId="77777777" w:rsidR="00E232E3" w:rsidRDefault="00E232E3" w:rsidP="00394178">
            <w:pPr>
              <w:pStyle w:val="ISIS-TableHeading"/>
            </w:pPr>
            <w:r>
              <w:t>Pass/Fail</w:t>
            </w:r>
          </w:p>
        </w:tc>
        <w:tc>
          <w:tcPr>
            <w:tcW w:w="437" w:type="pct"/>
            <w:tcBorders>
              <w:top w:val="single" w:sz="4" w:space="0" w:color="auto"/>
            </w:tcBorders>
            <w:shd w:val="clear" w:color="auto" w:fill="214584" w:themeFill="text1" w:themeFillTint="BF"/>
          </w:tcPr>
          <w:p w14:paraId="1F756490" w14:textId="77777777" w:rsidR="00E232E3" w:rsidRPr="007D4918" w:rsidRDefault="00E232E3" w:rsidP="00394178">
            <w:pPr>
              <w:pStyle w:val="ISIS-TableHeading"/>
            </w:pPr>
            <w:r>
              <w:t>Check</w:t>
            </w:r>
          </w:p>
        </w:tc>
      </w:tr>
      <w:tr w:rsidR="00753A65" w:rsidRPr="009D4832" w14:paraId="42EA4994" w14:textId="77777777" w:rsidTr="00753A65">
        <w:trPr>
          <w:trHeight w:val="368"/>
        </w:trPr>
        <w:tc>
          <w:tcPr>
            <w:tcW w:w="357" w:type="pct"/>
          </w:tcPr>
          <w:p w14:paraId="08843669" w14:textId="77777777" w:rsidR="00753A65" w:rsidRPr="007D4918" w:rsidRDefault="00753A65" w:rsidP="00753A65">
            <w:pPr>
              <w:pStyle w:val="ISIS-TableContents"/>
              <w:numPr>
                <w:ilvl w:val="0"/>
                <w:numId w:val="35"/>
              </w:numPr>
            </w:pPr>
          </w:p>
        </w:tc>
        <w:tc>
          <w:tcPr>
            <w:tcW w:w="599" w:type="pct"/>
          </w:tcPr>
          <w:p w14:paraId="53280D52" w14:textId="77777777" w:rsidR="00753A65" w:rsidRPr="003D6F74" w:rsidRDefault="00753A65" w:rsidP="00753A65">
            <w:pPr>
              <w:pStyle w:val="ISIS-TableContents"/>
              <w:rPr>
                <w:lang w:val="fr-FR"/>
              </w:rPr>
            </w:pPr>
          </w:p>
        </w:tc>
        <w:tc>
          <w:tcPr>
            <w:tcW w:w="3046" w:type="pct"/>
          </w:tcPr>
          <w:p w14:paraId="3DDCFA27" w14:textId="45085761" w:rsidR="00753A65" w:rsidRPr="00BA4F74" w:rsidRDefault="00753A65" w:rsidP="00753A65">
            <w:pPr>
              <w:pStyle w:val="ISIS-TableContents"/>
              <w:rPr>
                <w:szCs w:val="18"/>
              </w:rPr>
            </w:pPr>
            <w:r>
              <w:rPr>
                <w:szCs w:val="18"/>
              </w:rPr>
              <w:t>Is this procedure filled in correctly?</w:t>
            </w:r>
          </w:p>
        </w:tc>
        <w:tc>
          <w:tcPr>
            <w:tcW w:w="562" w:type="pct"/>
          </w:tcPr>
          <w:p w14:paraId="617576E5" w14:textId="77777777" w:rsidR="00753A65" w:rsidRPr="00BA4F74" w:rsidRDefault="00753A65" w:rsidP="00753A65">
            <w:pPr>
              <w:pStyle w:val="ISIS-TableContents"/>
              <w:jc w:val="center"/>
              <w:rPr>
                <w:szCs w:val="18"/>
                <w:lang w:val="en-US"/>
              </w:rPr>
            </w:pPr>
            <w:r>
              <w:rPr>
                <w:szCs w:val="18"/>
                <w:lang w:val="en-US"/>
              </w:rPr>
              <w:t>Pass/Fail</w:t>
            </w:r>
          </w:p>
        </w:tc>
        <w:sdt>
          <w:sdtPr>
            <w:rPr>
              <w:sz w:val="24"/>
            </w:rPr>
            <w:id w:val="723252794"/>
            <w14:checkbox>
              <w14:checked w14:val="0"/>
              <w14:checkedState w14:val="2612" w14:font="MS Gothic"/>
              <w14:uncheckedState w14:val="2610" w14:font="MS Gothic"/>
            </w14:checkbox>
          </w:sdtPr>
          <w:sdtEndPr/>
          <w:sdtContent>
            <w:tc>
              <w:tcPr>
                <w:tcW w:w="437" w:type="pct"/>
              </w:tcPr>
              <w:p w14:paraId="725F0907" w14:textId="001508D4" w:rsidR="00753A65" w:rsidRPr="009D4832" w:rsidRDefault="00753A65" w:rsidP="00753A65">
                <w:pPr>
                  <w:pStyle w:val="ISIS-TableContents"/>
                  <w:jc w:val="center"/>
                  <w:rPr>
                    <w:lang w:val="en-US"/>
                  </w:rPr>
                </w:pPr>
                <w:r>
                  <w:rPr>
                    <w:rFonts w:ascii="MS Gothic" w:eastAsia="MS Gothic" w:hAnsi="MS Gothic" w:hint="eastAsia"/>
                    <w:sz w:val="24"/>
                  </w:rPr>
                  <w:t>☐</w:t>
                </w:r>
              </w:p>
            </w:tc>
          </w:sdtContent>
        </w:sdt>
      </w:tr>
      <w:tr w:rsidR="00753A65" w:rsidRPr="009D4832" w14:paraId="1D5FB2C4" w14:textId="77777777" w:rsidTr="00753A65">
        <w:tc>
          <w:tcPr>
            <w:tcW w:w="357" w:type="pct"/>
          </w:tcPr>
          <w:p w14:paraId="31158C4E" w14:textId="77777777" w:rsidR="00753A65" w:rsidRPr="009D4832" w:rsidRDefault="00753A65" w:rsidP="00753A65">
            <w:pPr>
              <w:pStyle w:val="ISIS-TableContents"/>
              <w:numPr>
                <w:ilvl w:val="0"/>
                <w:numId w:val="35"/>
              </w:numPr>
              <w:rPr>
                <w:lang w:val="en-US"/>
              </w:rPr>
            </w:pPr>
          </w:p>
        </w:tc>
        <w:tc>
          <w:tcPr>
            <w:tcW w:w="599" w:type="pct"/>
          </w:tcPr>
          <w:p w14:paraId="22B46880" w14:textId="77777777" w:rsidR="00753A65" w:rsidRPr="009D4832" w:rsidRDefault="00753A65" w:rsidP="00753A65">
            <w:pPr>
              <w:pStyle w:val="ISIS-TableContents"/>
              <w:rPr>
                <w:lang w:val="en-US"/>
              </w:rPr>
            </w:pPr>
          </w:p>
        </w:tc>
        <w:tc>
          <w:tcPr>
            <w:tcW w:w="3046" w:type="pct"/>
          </w:tcPr>
          <w:p w14:paraId="3C01D1D1" w14:textId="77777777" w:rsidR="00753A65" w:rsidRPr="00D53F4C" w:rsidRDefault="00753A65" w:rsidP="00753A65">
            <w:pPr>
              <w:pStyle w:val="ISIS-TableContents"/>
            </w:pPr>
            <w:r>
              <w:t>Were the processes followed as mentioned in this manual?</w:t>
            </w:r>
          </w:p>
        </w:tc>
        <w:tc>
          <w:tcPr>
            <w:tcW w:w="562" w:type="pct"/>
          </w:tcPr>
          <w:p w14:paraId="2CDB18C4" w14:textId="77777777" w:rsidR="00753A65" w:rsidRPr="00BA4F74" w:rsidRDefault="00753A65" w:rsidP="00753A65">
            <w:pPr>
              <w:pStyle w:val="ISIS-TableContents"/>
              <w:jc w:val="center"/>
              <w:rPr>
                <w:szCs w:val="18"/>
                <w:lang w:val="en-US"/>
              </w:rPr>
            </w:pPr>
            <w:r>
              <w:rPr>
                <w:szCs w:val="18"/>
                <w:lang w:val="en-US"/>
              </w:rPr>
              <w:t>Pass/Fail</w:t>
            </w:r>
          </w:p>
        </w:tc>
        <w:sdt>
          <w:sdtPr>
            <w:rPr>
              <w:sz w:val="24"/>
            </w:rPr>
            <w:id w:val="-1930112437"/>
            <w14:checkbox>
              <w14:checked w14:val="0"/>
              <w14:checkedState w14:val="2612" w14:font="MS Gothic"/>
              <w14:uncheckedState w14:val="2610" w14:font="MS Gothic"/>
            </w14:checkbox>
          </w:sdtPr>
          <w:sdtEndPr/>
          <w:sdtContent>
            <w:tc>
              <w:tcPr>
                <w:tcW w:w="437" w:type="pct"/>
              </w:tcPr>
              <w:p w14:paraId="6C51E8DF" w14:textId="21382DD5" w:rsidR="00753A65" w:rsidRPr="009D4832" w:rsidRDefault="00753A65" w:rsidP="00753A65">
                <w:pPr>
                  <w:pStyle w:val="ISIS-TableContents"/>
                  <w:jc w:val="center"/>
                  <w:rPr>
                    <w:lang w:val="en-US"/>
                  </w:rPr>
                </w:pPr>
                <w:r>
                  <w:rPr>
                    <w:rFonts w:ascii="MS Gothic" w:eastAsia="MS Gothic" w:hAnsi="MS Gothic" w:hint="eastAsia"/>
                    <w:sz w:val="24"/>
                  </w:rPr>
                  <w:t>☐</w:t>
                </w:r>
              </w:p>
            </w:tc>
          </w:sdtContent>
        </w:sdt>
      </w:tr>
      <w:tr w:rsidR="00753A65" w:rsidRPr="009D4832" w14:paraId="6E4E8C88" w14:textId="77777777" w:rsidTr="00753A65">
        <w:tc>
          <w:tcPr>
            <w:tcW w:w="357" w:type="pct"/>
          </w:tcPr>
          <w:p w14:paraId="7B59D780" w14:textId="77777777" w:rsidR="00753A65" w:rsidRPr="009D4832" w:rsidRDefault="00753A65" w:rsidP="00753A65">
            <w:pPr>
              <w:pStyle w:val="ISIS-TableContents"/>
              <w:numPr>
                <w:ilvl w:val="0"/>
                <w:numId w:val="35"/>
              </w:numPr>
              <w:rPr>
                <w:lang w:val="en-US"/>
              </w:rPr>
            </w:pPr>
          </w:p>
        </w:tc>
        <w:tc>
          <w:tcPr>
            <w:tcW w:w="599" w:type="pct"/>
          </w:tcPr>
          <w:p w14:paraId="40AD4296" w14:textId="77777777" w:rsidR="00753A65" w:rsidRPr="009D4832" w:rsidRDefault="00753A65" w:rsidP="00753A65">
            <w:pPr>
              <w:pStyle w:val="ISIS-TableContents"/>
              <w:rPr>
                <w:lang w:val="en-US"/>
              </w:rPr>
            </w:pPr>
          </w:p>
        </w:tc>
        <w:tc>
          <w:tcPr>
            <w:tcW w:w="3046" w:type="pct"/>
          </w:tcPr>
          <w:p w14:paraId="47570FA3" w14:textId="77777777" w:rsidR="00753A65" w:rsidRPr="00E232E3" w:rsidRDefault="00753A65" w:rsidP="00753A65">
            <w:pPr>
              <w:pStyle w:val="ISIS-TableContents"/>
              <w:rPr>
                <w:color w:val="0A1528" w:themeColor="text1"/>
              </w:rPr>
            </w:pPr>
            <w:r w:rsidRPr="00E232E3">
              <w:rPr>
                <w:color w:val="0A1528" w:themeColor="text1"/>
              </w:rPr>
              <w:t xml:space="preserve">General inspection of the assembly: </w:t>
            </w:r>
          </w:p>
          <w:p w14:paraId="22780397" w14:textId="6C0CEFC3" w:rsidR="00753A65" w:rsidRPr="00E232E3" w:rsidRDefault="00753A65" w:rsidP="00753A65">
            <w:pPr>
              <w:pStyle w:val="ISIS-TableContents"/>
              <w:rPr>
                <w:color w:val="0A1528" w:themeColor="text1"/>
              </w:rPr>
            </w:pPr>
            <w:r w:rsidRPr="00E232E3">
              <w:rPr>
                <w:color w:val="0A1528" w:themeColor="text1"/>
              </w:rPr>
              <w:t>Does anything stand out and requires further inspections?                               Yes/No</w:t>
            </w:r>
          </w:p>
        </w:tc>
        <w:tc>
          <w:tcPr>
            <w:tcW w:w="562" w:type="pct"/>
          </w:tcPr>
          <w:p w14:paraId="712E88DA" w14:textId="77777777" w:rsidR="00753A65" w:rsidRDefault="00753A65" w:rsidP="00753A65">
            <w:pPr>
              <w:pStyle w:val="ISIS-TableContents"/>
              <w:jc w:val="center"/>
              <w:rPr>
                <w:szCs w:val="18"/>
                <w:lang w:val="en-US"/>
              </w:rPr>
            </w:pPr>
            <w:r>
              <w:rPr>
                <w:szCs w:val="18"/>
                <w:lang w:val="en-US"/>
              </w:rPr>
              <w:t>Pass/Fail</w:t>
            </w:r>
          </w:p>
        </w:tc>
        <w:sdt>
          <w:sdtPr>
            <w:rPr>
              <w:sz w:val="24"/>
            </w:rPr>
            <w:id w:val="-186682719"/>
            <w14:checkbox>
              <w14:checked w14:val="0"/>
              <w14:checkedState w14:val="2612" w14:font="MS Gothic"/>
              <w14:uncheckedState w14:val="2610" w14:font="MS Gothic"/>
            </w14:checkbox>
          </w:sdtPr>
          <w:sdtEndPr/>
          <w:sdtContent>
            <w:tc>
              <w:tcPr>
                <w:tcW w:w="437" w:type="pct"/>
              </w:tcPr>
              <w:p w14:paraId="2144FA99" w14:textId="3CA6CD29" w:rsidR="00753A65" w:rsidRDefault="00753A65" w:rsidP="00753A65">
                <w:pPr>
                  <w:pStyle w:val="ISIS-TableContents"/>
                  <w:jc w:val="center"/>
                  <w:rPr>
                    <w:sz w:val="40"/>
                    <w:lang w:val="en-US"/>
                  </w:rPr>
                </w:pPr>
                <w:r>
                  <w:rPr>
                    <w:rFonts w:ascii="MS Gothic" w:eastAsia="MS Gothic" w:hAnsi="MS Gothic" w:hint="eastAsia"/>
                    <w:sz w:val="24"/>
                  </w:rPr>
                  <w:t>☐</w:t>
                </w:r>
              </w:p>
            </w:tc>
          </w:sdtContent>
        </w:sdt>
      </w:tr>
      <w:tr w:rsidR="00753A65" w:rsidRPr="009D4832" w14:paraId="6C3DA7D1" w14:textId="77777777" w:rsidTr="00753A65">
        <w:tc>
          <w:tcPr>
            <w:tcW w:w="357" w:type="pct"/>
          </w:tcPr>
          <w:p w14:paraId="050B8466" w14:textId="77777777" w:rsidR="00753A65" w:rsidRPr="009D4832" w:rsidRDefault="00753A65" w:rsidP="00753A65">
            <w:pPr>
              <w:pStyle w:val="ISIS-TableContents"/>
              <w:numPr>
                <w:ilvl w:val="0"/>
                <w:numId w:val="35"/>
              </w:numPr>
              <w:rPr>
                <w:lang w:val="en-US"/>
              </w:rPr>
            </w:pPr>
          </w:p>
        </w:tc>
        <w:tc>
          <w:tcPr>
            <w:tcW w:w="599" w:type="pct"/>
          </w:tcPr>
          <w:p w14:paraId="25E2FEC5" w14:textId="77777777" w:rsidR="00753A65" w:rsidRDefault="00753A65" w:rsidP="00753A65">
            <w:pPr>
              <w:pStyle w:val="ISIS-TableContents"/>
              <w:rPr>
                <w:lang w:val="en-US"/>
              </w:rPr>
            </w:pPr>
          </w:p>
        </w:tc>
        <w:tc>
          <w:tcPr>
            <w:tcW w:w="3046" w:type="pct"/>
          </w:tcPr>
          <w:p w14:paraId="596E2B35" w14:textId="4E073278" w:rsidR="00753A65" w:rsidRPr="00E232E3" w:rsidRDefault="00753A65" w:rsidP="00753A65">
            <w:pPr>
              <w:pStyle w:val="ISIS-TableContents"/>
              <w:rPr>
                <w:color w:val="0A1528" w:themeColor="text1"/>
              </w:rPr>
            </w:pPr>
            <w:r w:rsidRPr="00E232E3">
              <w:rPr>
                <w:color w:val="0A1528" w:themeColor="text1"/>
              </w:rPr>
              <w:t xml:space="preserve">Is the assembly ready for use in the subsequent AIT activity? </w:t>
            </w:r>
          </w:p>
        </w:tc>
        <w:tc>
          <w:tcPr>
            <w:tcW w:w="562" w:type="pct"/>
          </w:tcPr>
          <w:p w14:paraId="727C82BE" w14:textId="77777777" w:rsidR="00753A65" w:rsidRDefault="00753A65" w:rsidP="00753A65">
            <w:pPr>
              <w:pStyle w:val="ISIS-TableContents"/>
              <w:jc w:val="center"/>
              <w:rPr>
                <w:szCs w:val="18"/>
                <w:lang w:val="en-US"/>
              </w:rPr>
            </w:pPr>
            <w:r>
              <w:rPr>
                <w:szCs w:val="18"/>
                <w:lang w:val="en-US"/>
              </w:rPr>
              <w:t>Pass/Fail</w:t>
            </w:r>
          </w:p>
        </w:tc>
        <w:sdt>
          <w:sdtPr>
            <w:rPr>
              <w:sz w:val="24"/>
            </w:rPr>
            <w:id w:val="1791702406"/>
            <w14:checkbox>
              <w14:checked w14:val="0"/>
              <w14:checkedState w14:val="2612" w14:font="MS Gothic"/>
              <w14:uncheckedState w14:val="2610" w14:font="MS Gothic"/>
            </w14:checkbox>
          </w:sdtPr>
          <w:sdtEndPr/>
          <w:sdtContent>
            <w:tc>
              <w:tcPr>
                <w:tcW w:w="437" w:type="pct"/>
              </w:tcPr>
              <w:p w14:paraId="2DB0A1D8" w14:textId="4CEF5B48" w:rsidR="00753A65" w:rsidRDefault="00753A65" w:rsidP="00753A65">
                <w:pPr>
                  <w:pStyle w:val="ISIS-TableContents"/>
                  <w:jc w:val="center"/>
                  <w:rPr>
                    <w:rFonts w:ascii="MS Gothic" w:eastAsia="MS Gothic" w:hAnsi="MS Gothic"/>
                    <w:sz w:val="40"/>
                    <w:lang w:val="en-US"/>
                  </w:rPr>
                </w:pPr>
                <w:r>
                  <w:rPr>
                    <w:rFonts w:ascii="MS Gothic" w:eastAsia="MS Gothic" w:hAnsi="MS Gothic" w:hint="eastAsia"/>
                    <w:sz w:val="24"/>
                  </w:rPr>
                  <w:t>☐</w:t>
                </w:r>
              </w:p>
            </w:tc>
          </w:sdtContent>
        </w:sdt>
      </w:tr>
    </w:tbl>
    <w:p w14:paraId="145C00A7" w14:textId="77777777" w:rsidR="00394178" w:rsidRPr="000238B3" w:rsidRDefault="00394178" w:rsidP="00394178">
      <w:pPr>
        <w:pStyle w:val="Heading1"/>
      </w:pPr>
      <w:bookmarkStart w:id="38" w:name="_Toc447873046"/>
      <w:bookmarkStart w:id="39" w:name="_Toc61878591"/>
      <w:bookmarkStart w:id="40" w:name="_Toc182583203"/>
      <w:r w:rsidRPr="000238B3">
        <w:lastRenderedPageBreak/>
        <w:t>Procedure Variation Log</w:t>
      </w:r>
      <w:bookmarkEnd w:id="38"/>
      <w:bookmarkEnd w:id="39"/>
      <w:bookmarkEnd w:id="40"/>
    </w:p>
    <w:p w14:paraId="3F7D828E" w14:textId="610F0695" w:rsidR="00394178" w:rsidRDefault="00394178" w:rsidP="00394178">
      <w:pPr>
        <w:pStyle w:val="BodyText"/>
      </w:pPr>
      <w:r w:rsidRPr="00CF2A05">
        <w:t>The following table shall be used to log all variations with respect to the original procedure. Please provide as much information as possible regarding the nature and cause of the change.</w:t>
      </w:r>
      <w:r w:rsidR="00E030CB">
        <w:t xml:space="preserve"> </w:t>
      </w:r>
      <w:r w:rsidRPr="00CF2A05">
        <w:t>Add pages as required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31"/>
        <w:gridCol w:w="2872"/>
        <w:gridCol w:w="2874"/>
        <w:gridCol w:w="1019"/>
        <w:gridCol w:w="1021"/>
      </w:tblGrid>
      <w:tr w:rsidR="00394178" w:rsidRPr="00CF2A05" w14:paraId="5F7620C4" w14:textId="77777777" w:rsidTr="00394178">
        <w:trPr>
          <w:cantSplit/>
          <w:tblHeader/>
        </w:trPr>
        <w:tc>
          <w:tcPr>
            <w:tcW w:w="475" w:type="pct"/>
            <w:tcBorders>
              <w:top w:val="single" w:sz="4" w:space="0" w:color="auto"/>
              <w:left w:val="single" w:sz="4" w:space="0" w:color="auto"/>
              <w:bottom w:val="nil"/>
              <w:right w:val="single" w:sz="4" w:space="0" w:color="auto"/>
            </w:tcBorders>
            <w:shd w:val="clear" w:color="auto" w:fill="214584" w:themeFill="text1" w:themeFillTint="BF"/>
          </w:tcPr>
          <w:p w14:paraId="4D066876" w14:textId="77777777" w:rsidR="00394178" w:rsidRPr="00CF2A05" w:rsidRDefault="00394178" w:rsidP="00394178">
            <w:pPr>
              <w:pStyle w:val="ISIS-TableHeading"/>
              <w:rPr>
                <w:lang w:eastAsia="x-none" w:bidi="ar-SA"/>
              </w:rPr>
            </w:pPr>
            <w:r w:rsidRPr="00CF2A05">
              <w:t>PV #</w:t>
            </w:r>
          </w:p>
        </w:tc>
        <w:tc>
          <w:tcPr>
            <w:tcW w:w="475" w:type="pct"/>
            <w:tcBorders>
              <w:top w:val="single" w:sz="4" w:space="0" w:color="auto"/>
              <w:left w:val="single" w:sz="4" w:space="0" w:color="auto"/>
              <w:bottom w:val="nil"/>
              <w:right w:val="single" w:sz="4" w:space="0" w:color="auto"/>
            </w:tcBorders>
            <w:shd w:val="clear" w:color="auto" w:fill="214584" w:themeFill="text1" w:themeFillTint="BF"/>
          </w:tcPr>
          <w:p w14:paraId="09E25FC5" w14:textId="77777777" w:rsidR="00394178" w:rsidRPr="00CF2A05" w:rsidRDefault="00394178" w:rsidP="00394178">
            <w:pPr>
              <w:pStyle w:val="ISIS-TableHeading"/>
            </w:pPr>
            <w:r w:rsidRPr="00CF2A05">
              <w:t>Section / Page / Step affected</w:t>
            </w:r>
          </w:p>
        </w:tc>
        <w:tc>
          <w:tcPr>
            <w:tcW w:w="1493" w:type="pct"/>
            <w:tcBorders>
              <w:bottom w:val="nil"/>
            </w:tcBorders>
            <w:shd w:val="clear" w:color="auto" w:fill="214584" w:themeFill="text1" w:themeFillTint="BF"/>
          </w:tcPr>
          <w:p w14:paraId="4C80C76E" w14:textId="77777777" w:rsidR="00394178" w:rsidRPr="00CF2A05" w:rsidRDefault="00394178" w:rsidP="00394178">
            <w:pPr>
              <w:pStyle w:val="ISIS-TableHeading"/>
              <w:rPr>
                <w:lang w:eastAsia="x-none" w:bidi="ar-SA"/>
              </w:rPr>
            </w:pPr>
            <w:r w:rsidRPr="00CF2A05">
              <w:rPr>
                <w:lang w:eastAsia="x-none" w:bidi="ar-SA"/>
              </w:rPr>
              <w:t>Description</w:t>
            </w:r>
          </w:p>
        </w:tc>
        <w:tc>
          <w:tcPr>
            <w:tcW w:w="1494" w:type="pct"/>
            <w:tcBorders>
              <w:bottom w:val="nil"/>
            </w:tcBorders>
            <w:shd w:val="clear" w:color="auto" w:fill="214584" w:themeFill="text1" w:themeFillTint="BF"/>
          </w:tcPr>
          <w:p w14:paraId="036FB004" w14:textId="77777777" w:rsidR="00394178" w:rsidRPr="00CF2A05" w:rsidDel="009A7C84" w:rsidRDefault="00394178" w:rsidP="00394178">
            <w:pPr>
              <w:pStyle w:val="ISIS-TableHeading"/>
              <w:rPr>
                <w:lang w:eastAsia="x-none" w:bidi="ar-SA"/>
              </w:rPr>
            </w:pPr>
            <w:r w:rsidRPr="00CF2A05">
              <w:rPr>
                <w:lang w:eastAsia="x-none" w:bidi="ar-SA"/>
              </w:rPr>
              <w:t>Reason for deviation</w:t>
            </w:r>
          </w:p>
        </w:tc>
        <w:tc>
          <w:tcPr>
            <w:tcW w:w="531" w:type="pct"/>
            <w:tcBorders>
              <w:bottom w:val="nil"/>
            </w:tcBorders>
            <w:shd w:val="clear" w:color="auto" w:fill="214584" w:themeFill="text1" w:themeFillTint="BF"/>
          </w:tcPr>
          <w:p w14:paraId="6EC02FE4" w14:textId="77777777" w:rsidR="00394178" w:rsidRPr="00CF2A05" w:rsidRDefault="00394178" w:rsidP="00394178">
            <w:pPr>
              <w:pStyle w:val="ISIS-TableHeading"/>
              <w:rPr>
                <w:lang w:eastAsia="x-none" w:bidi="ar-SA"/>
              </w:rPr>
            </w:pPr>
            <w:r w:rsidRPr="00CF2A05">
              <w:rPr>
                <w:lang w:eastAsia="x-none" w:bidi="ar-SA"/>
              </w:rPr>
              <w:t>Initiated by (Initials)</w:t>
            </w:r>
          </w:p>
        </w:tc>
        <w:tc>
          <w:tcPr>
            <w:tcW w:w="532" w:type="pct"/>
            <w:tcBorders>
              <w:bottom w:val="nil"/>
            </w:tcBorders>
            <w:shd w:val="clear" w:color="auto" w:fill="214584" w:themeFill="text1" w:themeFillTint="BF"/>
          </w:tcPr>
          <w:p w14:paraId="5DFA1EA2" w14:textId="77777777" w:rsidR="00394178" w:rsidRPr="00CF2A05" w:rsidRDefault="00394178" w:rsidP="00394178">
            <w:pPr>
              <w:pStyle w:val="ISIS-TableHeading"/>
              <w:rPr>
                <w:lang w:eastAsia="x-none" w:bidi="ar-SA"/>
              </w:rPr>
            </w:pPr>
            <w:r>
              <w:rPr>
                <w:lang w:eastAsia="x-none" w:bidi="ar-SA"/>
              </w:rPr>
              <w:t xml:space="preserve">QA </w:t>
            </w:r>
            <w:r w:rsidRPr="00CF2A05">
              <w:rPr>
                <w:lang w:eastAsia="x-none" w:bidi="ar-SA"/>
              </w:rPr>
              <w:t>Sign off</w:t>
            </w:r>
          </w:p>
        </w:tc>
      </w:tr>
      <w:tr w:rsidR="00394178" w:rsidRPr="00CF2A05" w14:paraId="557E6A2A" w14:textId="77777777" w:rsidTr="00133CF8">
        <w:trPr>
          <w:trHeight w:val="964"/>
        </w:trPr>
        <w:sdt>
          <w:sdtPr>
            <w:id w:val="-1766143985"/>
            <w:placeholder>
              <w:docPart w:val="2D4E97442DF14D54B84AF800511B7F39"/>
            </w:placeholder>
            <w:showingPlcHdr/>
          </w:sdtPr>
          <w:sdtEndPr/>
          <w:sdtContent>
            <w:tc>
              <w:tcPr>
                <w:tcW w:w="475" w:type="pct"/>
                <w:tcBorders>
                  <w:top w:val="single" w:sz="4" w:space="0" w:color="auto"/>
                </w:tcBorders>
                <w:shd w:val="clear" w:color="auto" w:fill="auto"/>
              </w:tcPr>
              <w:p w14:paraId="51D3D8F7" w14:textId="77777777" w:rsidR="00394178" w:rsidRPr="00CF2A05" w:rsidRDefault="00394178" w:rsidP="00394178">
                <w:pPr>
                  <w:pStyle w:val="ISIS-TableContents"/>
                </w:pPr>
                <w:r>
                  <w:rPr>
                    <w:rStyle w:val="PlaceholderText"/>
                  </w:rPr>
                  <w:t>……</w:t>
                </w:r>
              </w:p>
            </w:tc>
          </w:sdtContent>
        </w:sdt>
        <w:sdt>
          <w:sdtPr>
            <w:id w:val="-2065088657"/>
            <w:placeholder>
              <w:docPart w:val="45A93F51F6E1481DA6093F14FB7090D4"/>
            </w:placeholder>
            <w:showingPlcHdr/>
          </w:sdtPr>
          <w:sdtEndPr/>
          <w:sdtContent>
            <w:tc>
              <w:tcPr>
                <w:tcW w:w="475" w:type="pct"/>
                <w:tcBorders>
                  <w:top w:val="single" w:sz="4" w:space="0" w:color="auto"/>
                </w:tcBorders>
                <w:shd w:val="clear" w:color="auto" w:fill="auto"/>
              </w:tcPr>
              <w:p w14:paraId="47376CCC" w14:textId="77777777" w:rsidR="00394178" w:rsidRPr="00CF2A05" w:rsidRDefault="00394178" w:rsidP="00394178">
                <w:pPr>
                  <w:pStyle w:val="ISIS-TableContents"/>
                </w:pPr>
                <w:r>
                  <w:rPr>
                    <w:rStyle w:val="PlaceholderText"/>
                  </w:rPr>
                  <w:t>……</w:t>
                </w:r>
              </w:p>
            </w:tc>
          </w:sdtContent>
        </w:sdt>
        <w:sdt>
          <w:sdtPr>
            <w:id w:val="-1527242634"/>
            <w:placeholder>
              <w:docPart w:val="23F19F466BCD44DF853CD7C5A927E78D"/>
            </w:placeholder>
            <w:showingPlcHdr/>
          </w:sdtPr>
          <w:sdtEndPr/>
          <w:sdtContent>
            <w:tc>
              <w:tcPr>
                <w:tcW w:w="1493" w:type="pct"/>
                <w:shd w:val="clear" w:color="auto" w:fill="auto"/>
              </w:tcPr>
              <w:p w14:paraId="3455AB9F" w14:textId="77777777" w:rsidR="00394178" w:rsidRPr="00CF2A05" w:rsidRDefault="00394178" w:rsidP="00394178">
                <w:pPr>
                  <w:pStyle w:val="ISIS-TableContents"/>
                </w:pPr>
                <w:r>
                  <w:rPr>
                    <w:rStyle w:val="PlaceholderText"/>
                  </w:rPr>
                  <w:t>……</w:t>
                </w:r>
              </w:p>
            </w:tc>
          </w:sdtContent>
        </w:sdt>
        <w:sdt>
          <w:sdtPr>
            <w:id w:val="-1427031783"/>
            <w:placeholder>
              <w:docPart w:val="07C7C42783EF47FEA4D4165C0F144EBD"/>
            </w:placeholder>
            <w:showingPlcHdr/>
          </w:sdtPr>
          <w:sdtEndPr/>
          <w:sdtContent>
            <w:tc>
              <w:tcPr>
                <w:tcW w:w="1494" w:type="pct"/>
              </w:tcPr>
              <w:p w14:paraId="55A5C09C" w14:textId="77777777" w:rsidR="00394178" w:rsidRPr="00CF2A05" w:rsidRDefault="00394178" w:rsidP="00394178">
                <w:pPr>
                  <w:pStyle w:val="ISIS-TableContents"/>
                </w:pPr>
                <w:r>
                  <w:rPr>
                    <w:rStyle w:val="PlaceholderText"/>
                  </w:rPr>
                  <w:t>……</w:t>
                </w:r>
              </w:p>
            </w:tc>
          </w:sdtContent>
        </w:sdt>
        <w:sdt>
          <w:sdtPr>
            <w:id w:val="-1925262143"/>
            <w:placeholder>
              <w:docPart w:val="1DDDE520176B4E149306AEEE3F000693"/>
            </w:placeholder>
            <w:showingPlcHdr/>
          </w:sdtPr>
          <w:sdtEndPr/>
          <w:sdtContent>
            <w:tc>
              <w:tcPr>
                <w:tcW w:w="531" w:type="pct"/>
                <w:shd w:val="clear" w:color="auto" w:fill="auto"/>
              </w:tcPr>
              <w:p w14:paraId="52DB164F" w14:textId="77777777" w:rsidR="00394178" w:rsidRPr="00CF2A05" w:rsidRDefault="00394178" w:rsidP="00394178">
                <w:pPr>
                  <w:pStyle w:val="ISIS-TableContents"/>
                </w:pPr>
                <w:r>
                  <w:rPr>
                    <w:rStyle w:val="PlaceholderText"/>
                  </w:rPr>
                  <w:t>……</w:t>
                </w:r>
              </w:p>
            </w:tc>
          </w:sdtContent>
        </w:sdt>
        <w:sdt>
          <w:sdtPr>
            <w:id w:val="-1379003678"/>
            <w:placeholder>
              <w:docPart w:val="94B6937B2C8D4987AEB44EB9A943F62A"/>
            </w:placeholder>
            <w:showingPlcHdr/>
          </w:sdtPr>
          <w:sdtEndPr/>
          <w:sdtContent>
            <w:tc>
              <w:tcPr>
                <w:tcW w:w="532" w:type="pct"/>
                <w:shd w:val="clear" w:color="auto" w:fill="auto"/>
              </w:tcPr>
              <w:p w14:paraId="39F3B548" w14:textId="77777777" w:rsidR="00394178" w:rsidRPr="00CF2A05" w:rsidRDefault="00394178" w:rsidP="00394178">
                <w:pPr>
                  <w:pStyle w:val="ISIS-TableContents"/>
                </w:pPr>
                <w:r>
                  <w:rPr>
                    <w:rStyle w:val="PlaceholderText"/>
                  </w:rPr>
                  <w:t>……</w:t>
                </w:r>
              </w:p>
            </w:tc>
          </w:sdtContent>
        </w:sdt>
      </w:tr>
      <w:tr w:rsidR="00394178" w:rsidRPr="00CF2A05" w14:paraId="7D7471C1" w14:textId="77777777" w:rsidTr="00133CF8">
        <w:trPr>
          <w:trHeight w:val="964"/>
        </w:trPr>
        <w:sdt>
          <w:sdtPr>
            <w:id w:val="967167624"/>
            <w:placeholder>
              <w:docPart w:val="9A051A6F940F4DCAB852D0257D561CAE"/>
            </w:placeholder>
            <w:showingPlcHdr/>
          </w:sdtPr>
          <w:sdtEndPr/>
          <w:sdtContent>
            <w:tc>
              <w:tcPr>
                <w:tcW w:w="475" w:type="pct"/>
                <w:shd w:val="clear" w:color="auto" w:fill="auto"/>
              </w:tcPr>
              <w:p w14:paraId="6DBBB362" w14:textId="77777777" w:rsidR="00394178" w:rsidRPr="00CF2A05" w:rsidRDefault="00394178" w:rsidP="00394178">
                <w:pPr>
                  <w:pStyle w:val="ISIS-TableContents"/>
                </w:pPr>
                <w:r>
                  <w:rPr>
                    <w:rStyle w:val="PlaceholderText"/>
                  </w:rPr>
                  <w:t>……</w:t>
                </w:r>
              </w:p>
            </w:tc>
          </w:sdtContent>
        </w:sdt>
        <w:sdt>
          <w:sdtPr>
            <w:id w:val="33096351"/>
            <w:placeholder>
              <w:docPart w:val="140F563E00EF49C28307DBC89B021395"/>
            </w:placeholder>
            <w:showingPlcHdr/>
          </w:sdtPr>
          <w:sdtEndPr/>
          <w:sdtContent>
            <w:tc>
              <w:tcPr>
                <w:tcW w:w="475" w:type="pct"/>
                <w:shd w:val="clear" w:color="auto" w:fill="auto"/>
              </w:tcPr>
              <w:p w14:paraId="54DDA68B" w14:textId="77777777" w:rsidR="00394178" w:rsidRPr="00CF2A05" w:rsidRDefault="00394178" w:rsidP="00394178">
                <w:pPr>
                  <w:pStyle w:val="ISIS-TableContents"/>
                </w:pPr>
                <w:r>
                  <w:rPr>
                    <w:rStyle w:val="PlaceholderText"/>
                  </w:rPr>
                  <w:t>……</w:t>
                </w:r>
              </w:p>
            </w:tc>
          </w:sdtContent>
        </w:sdt>
        <w:sdt>
          <w:sdtPr>
            <w:id w:val="-1780027829"/>
            <w:placeholder>
              <w:docPart w:val="8974E1AC8A0B4E2EB4EE52F5FB474300"/>
            </w:placeholder>
            <w:showingPlcHdr/>
          </w:sdtPr>
          <w:sdtEndPr/>
          <w:sdtContent>
            <w:tc>
              <w:tcPr>
                <w:tcW w:w="1493" w:type="pct"/>
                <w:shd w:val="clear" w:color="auto" w:fill="auto"/>
              </w:tcPr>
              <w:p w14:paraId="564B0AB8" w14:textId="77777777" w:rsidR="00394178" w:rsidRPr="00CF2A05" w:rsidRDefault="00394178" w:rsidP="00394178">
                <w:pPr>
                  <w:pStyle w:val="ISIS-TableContents"/>
                </w:pPr>
                <w:r>
                  <w:rPr>
                    <w:rStyle w:val="PlaceholderText"/>
                  </w:rPr>
                  <w:t>……</w:t>
                </w:r>
              </w:p>
            </w:tc>
          </w:sdtContent>
        </w:sdt>
        <w:sdt>
          <w:sdtPr>
            <w:id w:val="-1728909739"/>
            <w:placeholder>
              <w:docPart w:val="AEB7AD68927E4EA387F919EDB0A55DBD"/>
            </w:placeholder>
            <w:showingPlcHdr/>
          </w:sdtPr>
          <w:sdtEndPr/>
          <w:sdtContent>
            <w:tc>
              <w:tcPr>
                <w:tcW w:w="1494" w:type="pct"/>
              </w:tcPr>
              <w:p w14:paraId="17E72816" w14:textId="77777777" w:rsidR="00394178" w:rsidRPr="00CF2A05" w:rsidRDefault="00394178" w:rsidP="00394178">
                <w:pPr>
                  <w:pStyle w:val="ISIS-TableContents"/>
                </w:pPr>
                <w:r>
                  <w:rPr>
                    <w:rStyle w:val="PlaceholderText"/>
                  </w:rPr>
                  <w:t>……</w:t>
                </w:r>
              </w:p>
            </w:tc>
          </w:sdtContent>
        </w:sdt>
        <w:sdt>
          <w:sdtPr>
            <w:id w:val="396249558"/>
            <w:placeholder>
              <w:docPart w:val="ED70D17AC814445F88B324E0BBD1AE93"/>
            </w:placeholder>
            <w:showingPlcHdr/>
          </w:sdtPr>
          <w:sdtEndPr/>
          <w:sdtContent>
            <w:tc>
              <w:tcPr>
                <w:tcW w:w="531" w:type="pct"/>
                <w:shd w:val="clear" w:color="auto" w:fill="auto"/>
              </w:tcPr>
              <w:p w14:paraId="19F99568" w14:textId="77777777" w:rsidR="00394178" w:rsidRPr="00CF2A05" w:rsidRDefault="00394178" w:rsidP="00394178">
                <w:pPr>
                  <w:pStyle w:val="ISIS-TableContents"/>
                </w:pPr>
                <w:r>
                  <w:rPr>
                    <w:rStyle w:val="PlaceholderText"/>
                  </w:rPr>
                  <w:t>……</w:t>
                </w:r>
              </w:p>
            </w:tc>
          </w:sdtContent>
        </w:sdt>
        <w:sdt>
          <w:sdtPr>
            <w:id w:val="2119260143"/>
            <w:placeholder>
              <w:docPart w:val="F30249E240324D119056C2F8B8182E44"/>
            </w:placeholder>
            <w:showingPlcHdr/>
          </w:sdtPr>
          <w:sdtEndPr/>
          <w:sdtContent>
            <w:tc>
              <w:tcPr>
                <w:tcW w:w="532" w:type="pct"/>
                <w:shd w:val="clear" w:color="auto" w:fill="auto"/>
              </w:tcPr>
              <w:p w14:paraId="16E58037" w14:textId="77777777" w:rsidR="00394178" w:rsidRPr="00CF2A05" w:rsidRDefault="00394178" w:rsidP="00394178">
                <w:pPr>
                  <w:pStyle w:val="ISIS-TableContents"/>
                </w:pPr>
                <w:r>
                  <w:rPr>
                    <w:rStyle w:val="PlaceholderText"/>
                  </w:rPr>
                  <w:t>……</w:t>
                </w:r>
              </w:p>
            </w:tc>
          </w:sdtContent>
        </w:sdt>
      </w:tr>
      <w:tr w:rsidR="00394178" w:rsidRPr="00CF2A05" w14:paraId="51F8F828" w14:textId="77777777" w:rsidTr="00133CF8">
        <w:trPr>
          <w:trHeight w:val="964"/>
        </w:trPr>
        <w:sdt>
          <w:sdtPr>
            <w:id w:val="995996384"/>
            <w:placeholder>
              <w:docPart w:val="256E1CFEFE9E401894D8EF6AF749626B"/>
            </w:placeholder>
            <w:showingPlcHdr/>
          </w:sdtPr>
          <w:sdtEndPr/>
          <w:sdtContent>
            <w:tc>
              <w:tcPr>
                <w:tcW w:w="475" w:type="pct"/>
                <w:shd w:val="clear" w:color="auto" w:fill="auto"/>
              </w:tcPr>
              <w:p w14:paraId="773CE6A8" w14:textId="77777777" w:rsidR="00394178" w:rsidRPr="00CF2A05" w:rsidRDefault="00394178" w:rsidP="00394178">
                <w:pPr>
                  <w:pStyle w:val="ISIS-TableContents"/>
                </w:pPr>
                <w:r>
                  <w:rPr>
                    <w:rStyle w:val="PlaceholderText"/>
                  </w:rPr>
                  <w:t>……</w:t>
                </w:r>
              </w:p>
            </w:tc>
          </w:sdtContent>
        </w:sdt>
        <w:sdt>
          <w:sdtPr>
            <w:id w:val="1394936755"/>
            <w:placeholder>
              <w:docPart w:val="A92DF6A3870C4C0E8C9F6B4DFEEB7569"/>
            </w:placeholder>
            <w:showingPlcHdr/>
          </w:sdtPr>
          <w:sdtEndPr/>
          <w:sdtContent>
            <w:tc>
              <w:tcPr>
                <w:tcW w:w="475" w:type="pct"/>
                <w:shd w:val="clear" w:color="auto" w:fill="auto"/>
              </w:tcPr>
              <w:p w14:paraId="7669AA72" w14:textId="77777777" w:rsidR="00394178" w:rsidRPr="00CF2A05" w:rsidRDefault="00394178" w:rsidP="00394178">
                <w:pPr>
                  <w:pStyle w:val="ISIS-TableContents"/>
                </w:pPr>
                <w:r>
                  <w:rPr>
                    <w:rStyle w:val="PlaceholderText"/>
                  </w:rPr>
                  <w:t>……</w:t>
                </w:r>
              </w:p>
            </w:tc>
          </w:sdtContent>
        </w:sdt>
        <w:sdt>
          <w:sdtPr>
            <w:id w:val="1268812469"/>
            <w:placeholder>
              <w:docPart w:val="F1FE1AB472374815A74E580A6C878895"/>
            </w:placeholder>
            <w:showingPlcHdr/>
          </w:sdtPr>
          <w:sdtEndPr/>
          <w:sdtContent>
            <w:tc>
              <w:tcPr>
                <w:tcW w:w="1493" w:type="pct"/>
                <w:shd w:val="clear" w:color="auto" w:fill="auto"/>
              </w:tcPr>
              <w:p w14:paraId="4EBCDB83" w14:textId="77777777" w:rsidR="00394178" w:rsidRPr="00CF2A05" w:rsidRDefault="00394178" w:rsidP="00394178">
                <w:pPr>
                  <w:pStyle w:val="ISIS-TableContents"/>
                </w:pPr>
                <w:r>
                  <w:rPr>
                    <w:rStyle w:val="PlaceholderText"/>
                  </w:rPr>
                  <w:t>……</w:t>
                </w:r>
              </w:p>
            </w:tc>
          </w:sdtContent>
        </w:sdt>
        <w:sdt>
          <w:sdtPr>
            <w:id w:val="-276485716"/>
            <w:placeholder>
              <w:docPart w:val="09F65AFBC48247F485D6B6FC26A4AFDE"/>
            </w:placeholder>
            <w:showingPlcHdr/>
          </w:sdtPr>
          <w:sdtEndPr/>
          <w:sdtContent>
            <w:tc>
              <w:tcPr>
                <w:tcW w:w="1494" w:type="pct"/>
              </w:tcPr>
              <w:p w14:paraId="3E3E136C" w14:textId="77777777" w:rsidR="00394178" w:rsidRPr="00CF2A05" w:rsidRDefault="00394178" w:rsidP="00394178">
                <w:pPr>
                  <w:pStyle w:val="ISIS-TableContents"/>
                </w:pPr>
                <w:r>
                  <w:rPr>
                    <w:rStyle w:val="PlaceholderText"/>
                  </w:rPr>
                  <w:t>……</w:t>
                </w:r>
              </w:p>
            </w:tc>
          </w:sdtContent>
        </w:sdt>
        <w:sdt>
          <w:sdtPr>
            <w:id w:val="-849714925"/>
            <w:placeholder>
              <w:docPart w:val="46C661FDB28E430B801B5A1481285BB6"/>
            </w:placeholder>
            <w:showingPlcHdr/>
          </w:sdtPr>
          <w:sdtEndPr/>
          <w:sdtContent>
            <w:tc>
              <w:tcPr>
                <w:tcW w:w="531" w:type="pct"/>
                <w:shd w:val="clear" w:color="auto" w:fill="auto"/>
              </w:tcPr>
              <w:p w14:paraId="6E7BE01C" w14:textId="77777777" w:rsidR="00394178" w:rsidRPr="00CF2A05" w:rsidRDefault="00394178" w:rsidP="00394178">
                <w:pPr>
                  <w:pStyle w:val="ISIS-TableContents"/>
                </w:pPr>
                <w:r>
                  <w:rPr>
                    <w:rStyle w:val="PlaceholderText"/>
                  </w:rPr>
                  <w:t>……</w:t>
                </w:r>
              </w:p>
            </w:tc>
          </w:sdtContent>
        </w:sdt>
        <w:sdt>
          <w:sdtPr>
            <w:id w:val="-1219272005"/>
            <w:placeholder>
              <w:docPart w:val="F19284DA1A6A4F38BBBE581594320C8C"/>
            </w:placeholder>
            <w:showingPlcHdr/>
          </w:sdtPr>
          <w:sdtEndPr/>
          <w:sdtContent>
            <w:tc>
              <w:tcPr>
                <w:tcW w:w="532" w:type="pct"/>
                <w:shd w:val="clear" w:color="auto" w:fill="auto"/>
              </w:tcPr>
              <w:p w14:paraId="2151961F" w14:textId="77777777" w:rsidR="00394178" w:rsidRPr="00CF2A05" w:rsidRDefault="00394178" w:rsidP="00394178">
                <w:pPr>
                  <w:pStyle w:val="ISIS-TableContents"/>
                </w:pPr>
                <w:r>
                  <w:rPr>
                    <w:rStyle w:val="PlaceholderText"/>
                  </w:rPr>
                  <w:t>……</w:t>
                </w:r>
              </w:p>
            </w:tc>
          </w:sdtContent>
        </w:sdt>
      </w:tr>
      <w:tr w:rsidR="00394178" w:rsidRPr="00CF2A05" w14:paraId="3B4C6BE9" w14:textId="77777777" w:rsidTr="00133CF8">
        <w:trPr>
          <w:trHeight w:val="964"/>
        </w:trPr>
        <w:sdt>
          <w:sdtPr>
            <w:id w:val="1104459041"/>
            <w:placeholder>
              <w:docPart w:val="76442A9DF6424BDBA54F3D584199CBAA"/>
            </w:placeholder>
            <w:showingPlcHdr/>
          </w:sdtPr>
          <w:sdtEndPr/>
          <w:sdtContent>
            <w:tc>
              <w:tcPr>
                <w:tcW w:w="475" w:type="pct"/>
                <w:shd w:val="clear" w:color="auto" w:fill="auto"/>
              </w:tcPr>
              <w:p w14:paraId="5754E8A7" w14:textId="77777777" w:rsidR="00394178" w:rsidRPr="00CF2A05" w:rsidRDefault="00394178" w:rsidP="00394178">
                <w:pPr>
                  <w:pStyle w:val="ISIS-TableContents"/>
                </w:pPr>
                <w:r>
                  <w:rPr>
                    <w:rStyle w:val="PlaceholderText"/>
                  </w:rPr>
                  <w:t>……</w:t>
                </w:r>
              </w:p>
            </w:tc>
          </w:sdtContent>
        </w:sdt>
        <w:sdt>
          <w:sdtPr>
            <w:id w:val="15816213"/>
            <w:placeholder>
              <w:docPart w:val="6477448340164A78A31D6D9B92EE1FF6"/>
            </w:placeholder>
            <w:showingPlcHdr/>
          </w:sdtPr>
          <w:sdtEndPr/>
          <w:sdtContent>
            <w:tc>
              <w:tcPr>
                <w:tcW w:w="475" w:type="pct"/>
                <w:shd w:val="clear" w:color="auto" w:fill="auto"/>
              </w:tcPr>
              <w:p w14:paraId="6F6E2B80" w14:textId="77777777" w:rsidR="00394178" w:rsidRPr="00CF2A05" w:rsidRDefault="00394178" w:rsidP="00394178">
                <w:pPr>
                  <w:pStyle w:val="ISIS-TableContents"/>
                </w:pPr>
                <w:r>
                  <w:rPr>
                    <w:rStyle w:val="PlaceholderText"/>
                  </w:rPr>
                  <w:t>……</w:t>
                </w:r>
              </w:p>
            </w:tc>
          </w:sdtContent>
        </w:sdt>
        <w:sdt>
          <w:sdtPr>
            <w:id w:val="224885826"/>
            <w:placeholder>
              <w:docPart w:val="95E59EF897904A7BB14A194712AD74F0"/>
            </w:placeholder>
            <w:showingPlcHdr/>
          </w:sdtPr>
          <w:sdtEndPr/>
          <w:sdtContent>
            <w:tc>
              <w:tcPr>
                <w:tcW w:w="1493" w:type="pct"/>
                <w:shd w:val="clear" w:color="auto" w:fill="auto"/>
              </w:tcPr>
              <w:p w14:paraId="7087CFB9" w14:textId="77777777" w:rsidR="00394178" w:rsidRPr="00CF2A05" w:rsidRDefault="00394178" w:rsidP="00394178">
                <w:pPr>
                  <w:pStyle w:val="ISIS-TableContents"/>
                </w:pPr>
                <w:r>
                  <w:rPr>
                    <w:rStyle w:val="PlaceholderText"/>
                  </w:rPr>
                  <w:t>……</w:t>
                </w:r>
              </w:p>
            </w:tc>
          </w:sdtContent>
        </w:sdt>
        <w:sdt>
          <w:sdtPr>
            <w:id w:val="1091738629"/>
            <w:placeholder>
              <w:docPart w:val="4C8EE788799F437AA50230AC984A2619"/>
            </w:placeholder>
            <w:showingPlcHdr/>
          </w:sdtPr>
          <w:sdtEndPr/>
          <w:sdtContent>
            <w:tc>
              <w:tcPr>
                <w:tcW w:w="1494" w:type="pct"/>
              </w:tcPr>
              <w:p w14:paraId="2538E0B9" w14:textId="77777777" w:rsidR="00394178" w:rsidRPr="00CF2A05" w:rsidRDefault="00394178" w:rsidP="00394178">
                <w:pPr>
                  <w:pStyle w:val="ISIS-TableContents"/>
                </w:pPr>
                <w:r>
                  <w:rPr>
                    <w:rStyle w:val="PlaceholderText"/>
                  </w:rPr>
                  <w:t>……</w:t>
                </w:r>
              </w:p>
            </w:tc>
          </w:sdtContent>
        </w:sdt>
        <w:sdt>
          <w:sdtPr>
            <w:id w:val="-313025510"/>
            <w:placeholder>
              <w:docPart w:val="A50A63BD4EB1422580DB9B8C5966471D"/>
            </w:placeholder>
            <w:showingPlcHdr/>
          </w:sdtPr>
          <w:sdtEndPr/>
          <w:sdtContent>
            <w:tc>
              <w:tcPr>
                <w:tcW w:w="531" w:type="pct"/>
                <w:shd w:val="clear" w:color="auto" w:fill="auto"/>
              </w:tcPr>
              <w:p w14:paraId="1211DE12" w14:textId="77777777" w:rsidR="00394178" w:rsidRPr="00CF2A05" w:rsidRDefault="00394178" w:rsidP="00394178">
                <w:pPr>
                  <w:pStyle w:val="ISIS-TableContents"/>
                </w:pPr>
                <w:r>
                  <w:rPr>
                    <w:rStyle w:val="PlaceholderText"/>
                  </w:rPr>
                  <w:t>……</w:t>
                </w:r>
              </w:p>
            </w:tc>
          </w:sdtContent>
        </w:sdt>
        <w:sdt>
          <w:sdtPr>
            <w:id w:val="-843324358"/>
            <w:placeholder>
              <w:docPart w:val="D9FF6ECD82F34328A509879745ED7341"/>
            </w:placeholder>
            <w:showingPlcHdr/>
          </w:sdtPr>
          <w:sdtEndPr/>
          <w:sdtContent>
            <w:tc>
              <w:tcPr>
                <w:tcW w:w="532" w:type="pct"/>
                <w:shd w:val="clear" w:color="auto" w:fill="auto"/>
              </w:tcPr>
              <w:p w14:paraId="5281093E" w14:textId="77777777" w:rsidR="00394178" w:rsidRPr="00CF2A05" w:rsidRDefault="00394178" w:rsidP="00394178">
                <w:pPr>
                  <w:pStyle w:val="ISIS-TableContents"/>
                </w:pPr>
                <w:r>
                  <w:rPr>
                    <w:rStyle w:val="PlaceholderText"/>
                  </w:rPr>
                  <w:t>……</w:t>
                </w:r>
              </w:p>
            </w:tc>
          </w:sdtContent>
        </w:sdt>
      </w:tr>
      <w:tr w:rsidR="00394178" w:rsidRPr="00CF2A05" w14:paraId="5DEE53CA" w14:textId="77777777" w:rsidTr="00133CF8">
        <w:trPr>
          <w:trHeight w:val="964"/>
        </w:trPr>
        <w:sdt>
          <w:sdtPr>
            <w:id w:val="2057194417"/>
            <w:placeholder>
              <w:docPart w:val="9853CDBD1876427AAEAB0DDEA7DC4EB7"/>
            </w:placeholder>
            <w:showingPlcHdr/>
          </w:sdtPr>
          <w:sdtEndPr/>
          <w:sdtContent>
            <w:tc>
              <w:tcPr>
                <w:tcW w:w="475" w:type="pct"/>
                <w:shd w:val="clear" w:color="auto" w:fill="auto"/>
              </w:tcPr>
              <w:p w14:paraId="7DD4A20E" w14:textId="77777777" w:rsidR="00394178" w:rsidRPr="00CF2A05" w:rsidRDefault="00394178" w:rsidP="00394178">
                <w:pPr>
                  <w:pStyle w:val="ISIS-TableContents"/>
                </w:pPr>
                <w:r>
                  <w:rPr>
                    <w:rStyle w:val="PlaceholderText"/>
                  </w:rPr>
                  <w:t>……</w:t>
                </w:r>
              </w:p>
            </w:tc>
          </w:sdtContent>
        </w:sdt>
        <w:sdt>
          <w:sdtPr>
            <w:id w:val="611329529"/>
            <w:placeholder>
              <w:docPart w:val="80A02FB840FE4089A2BE65FD827C93FF"/>
            </w:placeholder>
            <w:showingPlcHdr/>
          </w:sdtPr>
          <w:sdtEndPr/>
          <w:sdtContent>
            <w:tc>
              <w:tcPr>
                <w:tcW w:w="475" w:type="pct"/>
                <w:shd w:val="clear" w:color="auto" w:fill="auto"/>
              </w:tcPr>
              <w:p w14:paraId="615A002D" w14:textId="77777777" w:rsidR="00394178" w:rsidRPr="00CF2A05" w:rsidRDefault="00394178" w:rsidP="00394178">
                <w:pPr>
                  <w:pStyle w:val="ISIS-TableContents"/>
                </w:pPr>
                <w:r>
                  <w:rPr>
                    <w:rStyle w:val="PlaceholderText"/>
                  </w:rPr>
                  <w:t>……</w:t>
                </w:r>
              </w:p>
            </w:tc>
          </w:sdtContent>
        </w:sdt>
        <w:sdt>
          <w:sdtPr>
            <w:id w:val="200609882"/>
            <w:placeholder>
              <w:docPart w:val="1CBADA2ED6114B8B9D2A4FC70875FBB3"/>
            </w:placeholder>
            <w:showingPlcHdr/>
          </w:sdtPr>
          <w:sdtEndPr/>
          <w:sdtContent>
            <w:tc>
              <w:tcPr>
                <w:tcW w:w="1493" w:type="pct"/>
                <w:shd w:val="clear" w:color="auto" w:fill="auto"/>
              </w:tcPr>
              <w:p w14:paraId="54C59962" w14:textId="77777777" w:rsidR="00394178" w:rsidRPr="00CF2A05" w:rsidRDefault="00394178" w:rsidP="00394178">
                <w:pPr>
                  <w:pStyle w:val="ISIS-TableContents"/>
                </w:pPr>
                <w:r>
                  <w:rPr>
                    <w:rStyle w:val="PlaceholderText"/>
                  </w:rPr>
                  <w:t>……</w:t>
                </w:r>
              </w:p>
            </w:tc>
          </w:sdtContent>
        </w:sdt>
        <w:sdt>
          <w:sdtPr>
            <w:id w:val="-1651744572"/>
            <w:placeholder>
              <w:docPart w:val="8B3E995CBB7E4A70AE4AED56BEEBB07C"/>
            </w:placeholder>
            <w:showingPlcHdr/>
          </w:sdtPr>
          <w:sdtEndPr/>
          <w:sdtContent>
            <w:tc>
              <w:tcPr>
                <w:tcW w:w="1494" w:type="pct"/>
              </w:tcPr>
              <w:p w14:paraId="3B9A390A" w14:textId="77777777" w:rsidR="00394178" w:rsidRPr="00CF2A05" w:rsidRDefault="00394178" w:rsidP="00394178">
                <w:pPr>
                  <w:pStyle w:val="ISIS-TableContents"/>
                </w:pPr>
                <w:r>
                  <w:rPr>
                    <w:rStyle w:val="PlaceholderText"/>
                  </w:rPr>
                  <w:t>……</w:t>
                </w:r>
              </w:p>
            </w:tc>
          </w:sdtContent>
        </w:sdt>
        <w:sdt>
          <w:sdtPr>
            <w:id w:val="-1931810664"/>
            <w:placeholder>
              <w:docPart w:val="0EDE8CE47F764AC694E5EF8357503D83"/>
            </w:placeholder>
            <w:showingPlcHdr/>
          </w:sdtPr>
          <w:sdtEndPr/>
          <w:sdtContent>
            <w:tc>
              <w:tcPr>
                <w:tcW w:w="531" w:type="pct"/>
                <w:shd w:val="clear" w:color="auto" w:fill="auto"/>
              </w:tcPr>
              <w:p w14:paraId="268B18D0" w14:textId="77777777" w:rsidR="00394178" w:rsidRPr="00CF2A05" w:rsidRDefault="00394178" w:rsidP="00394178">
                <w:pPr>
                  <w:pStyle w:val="ISIS-TableContents"/>
                </w:pPr>
                <w:r>
                  <w:rPr>
                    <w:rStyle w:val="PlaceholderText"/>
                  </w:rPr>
                  <w:t>……</w:t>
                </w:r>
              </w:p>
            </w:tc>
          </w:sdtContent>
        </w:sdt>
        <w:sdt>
          <w:sdtPr>
            <w:id w:val="1953276725"/>
            <w:placeholder>
              <w:docPart w:val="AE0DC282F7F14848B9A1F4FAC72F32CE"/>
            </w:placeholder>
            <w:showingPlcHdr/>
          </w:sdtPr>
          <w:sdtEndPr/>
          <w:sdtContent>
            <w:tc>
              <w:tcPr>
                <w:tcW w:w="532" w:type="pct"/>
                <w:shd w:val="clear" w:color="auto" w:fill="auto"/>
              </w:tcPr>
              <w:p w14:paraId="4143B7C8" w14:textId="77777777" w:rsidR="00394178" w:rsidRPr="00CF2A05" w:rsidRDefault="00394178" w:rsidP="00394178">
                <w:pPr>
                  <w:pStyle w:val="ISIS-TableContents"/>
                </w:pPr>
                <w:r>
                  <w:rPr>
                    <w:rStyle w:val="PlaceholderText"/>
                  </w:rPr>
                  <w:t>……</w:t>
                </w:r>
              </w:p>
            </w:tc>
          </w:sdtContent>
        </w:sdt>
      </w:tr>
      <w:tr w:rsidR="00394178" w:rsidRPr="00CF2A05" w14:paraId="3820C0A3" w14:textId="77777777" w:rsidTr="00133CF8">
        <w:trPr>
          <w:trHeight w:val="964"/>
        </w:trPr>
        <w:sdt>
          <w:sdtPr>
            <w:id w:val="-713580731"/>
            <w:placeholder>
              <w:docPart w:val="90B0257D428E4267A4EBE4F3C0068167"/>
            </w:placeholder>
            <w:showingPlcHdr/>
          </w:sdtPr>
          <w:sdtEndPr/>
          <w:sdtContent>
            <w:tc>
              <w:tcPr>
                <w:tcW w:w="475" w:type="pct"/>
                <w:shd w:val="clear" w:color="auto" w:fill="auto"/>
              </w:tcPr>
              <w:p w14:paraId="1B1147F3" w14:textId="77777777" w:rsidR="00394178" w:rsidRPr="00CF2A05" w:rsidRDefault="00394178" w:rsidP="00394178">
                <w:pPr>
                  <w:pStyle w:val="ISIS-TableContents"/>
                </w:pPr>
                <w:r>
                  <w:rPr>
                    <w:rStyle w:val="PlaceholderText"/>
                  </w:rPr>
                  <w:t>……</w:t>
                </w:r>
              </w:p>
            </w:tc>
          </w:sdtContent>
        </w:sdt>
        <w:sdt>
          <w:sdtPr>
            <w:id w:val="1940725663"/>
            <w:placeholder>
              <w:docPart w:val="65AE42087CED48BBBAB4C6855494609E"/>
            </w:placeholder>
            <w:showingPlcHdr/>
          </w:sdtPr>
          <w:sdtEndPr/>
          <w:sdtContent>
            <w:tc>
              <w:tcPr>
                <w:tcW w:w="475" w:type="pct"/>
                <w:shd w:val="clear" w:color="auto" w:fill="auto"/>
              </w:tcPr>
              <w:p w14:paraId="0101E769" w14:textId="77777777" w:rsidR="00394178" w:rsidRPr="00CF2A05" w:rsidRDefault="00394178" w:rsidP="00394178">
                <w:pPr>
                  <w:pStyle w:val="ISIS-TableContents"/>
                </w:pPr>
                <w:r>
                  <w:rPr>
                    <w:rStyle w:val="PlaceholderText"/>
                  </w:rPr>
                  <w:t>……</w:t>
                </w:r>
              </w:p>
            </w:tc>
          </w:sdtContent>
        </w:sdt>
        <w:sdt>
          <w:sdtPr>
            <w:id w:val="1620097609"/>
            <w:placeholder>
              <w:docPart w:val="5ACC0B25242B432F861AE732FDE2C3F1"/>
            </w:placeholder>
            <w:showingPlcHdr/>
          </w:sdtPr>
          <w:sdtEndPr/>
          <w:sdtContent>
            <w:tc>
              <w:tcPr>
                <w:tcW w:w="1493" w:type="pct"/>
                <w:shd w:val="clear" w:color="auto" w:fill="auto"/>
              </w:tcPr>
              <w:p w14:paraId="4117481D" w14:textId="77777777" w:rsidR="00394178" w:rsidRPr="00CF2A05" w:rsidRDefault="00394178" w:rsidP="00394178">
                <w:pPr>
                  <w:pStyle w:val="ISIS-TableContents"/>
                </w:pPr>
                <w:r>
                  <w:rPr>
                    <w:rStyle w:val="PlaceholderText"/>
                  </w:rPr>
                  <w:t>……</w:t>
                </w:r>
              </w:p>
            </w:tc>
          </w:sdtContent>
        </w:sdt>
        <w:sdt>
          <w:sdtPr>
            <w:id w:val="-671573079"/>
            <w:placeholder>
              <w:docPart w:val="1FF91B0195B1416793DC389561F0AF9E"/>
            </w:placeholder>
            <w:showingPlcHdr/>
          </w:sdtPr>
          <w:sdtEndPr/>
          <w:sdtContent>
            <w:tc>
              <w:tcPr>
                <w:tcW w:w="1494" w:type="pct"/>
              </w:tcPr>
              <w:p w14:paraId="35365761" w14:textId="77777777" w:rsidR="00394178" w:rsidRPr="00CF2A05" w:rsidRDefault="00394178" w:rsidP="00394178">
                <w:pPr>
                  <w:pStyle w:val="ISIS-TableContents"/>
                </w:pPr>
                <w:r>
                  <w:rPr>
                    <w:rStyle w:val="PlaceholderText"/>
                  </w:rPr>
                  <w:t>……</w:t>
                </w:r>
              </w:p>
            </w:tc>
          </w:sdtContent>
        </w:sdt>
        <w:sdt>
          <w:sdtPr>
            <w:id w:val="-242795608"/>
            <w:placeholder>
              <w:docPart w:val="87ED5E52BA764720A6315594DE62EBCC"/>
            </w:placeholder>
            <w:showingPlcHdr/>
          </w:sdtPr>
          <w:sdtEndPr/>
          <w:sdtContent>
            <w:tc>
              <w:tcPr>
                <w:tcW w:w="531" w:type="pct"/>
                <w:shd w:val="clear" w:color="auto" w:fill="auto"/>
              </w:tcPr>
              <w:p w14:paraId="00C2F730" w14:textId="77777777" w:rsidR="00394178" w:rsidRPr="00CF2A05" w:rsidRDefault="00394178" w:rsidP="00394178">
                <w:pPr>
                  <w:pStyle w:val="ISIS-TableContents"/>
                </w:pPr>
                <w:r>
                  <w:rPr>
                    <w:rStyle w:val="PlaceholderText"/>
                  </w:rPr>
                  <w:t>……</w:t>
                </w:r>
              </w:p>
            </w:tc>
          </w:sdtContent>
        </w:sdt>
        <w:sdt>
          <w:sdtPr>
            <w:id w:val="-589226809"/>
            <w:placeholder>
              <w:docPart w:val="6DA5C16F6C7C4596910263222BB607CE"/>
            </w:placeholder>
            <w:showingPlcHdr/>
          </w:sdtPr>
          <w:sdtEndPr/>
          <w:sdtContent>
            <w:tc>
              <w:tcPr>
                <w:tcW w:w="532" w:type="pct"/>
                <w:shd w:val="clear" w:color="auto" w:fill="auto"/>
              </w:tcPr>
              <w:p w14:paraId="5291A2D6" w14:textId="77777777" w:rsidR="00394178" w:rsidRPr="00CF2A05" w:rsidRDefault="00394178" w:rsidP="00394178">
                <w:pPr>
                  <w:pStyle w:val="ISIS-TableContents"/>
                </w:pPr>
                <w:r>
                  <w:rPr>
                    <w:rStyle w:val="PlaceholderText"/>
                  </w:rPr>
                  <w:t>……</w:t>
                </w:r>
              </w:p>
            </w:tc>
          </w:sdtContent>
        </w:sdt>
      </w:tr>
      <w:tr w:rsidR="00394178" w:rsidRPr="00CF2A05" w14:paraId="23450B58" w14:textId="77777777" w:rsidTr="00133CF8">
        <w:trPr>
          <w:trHeight w:val="964"/>
        </w:trPr>
        <w:sdt>
          <w:sdtPr>
            <w:id w:val="1266268564"/>
            <w:placeholder>
              <w:docPart w:val="C3669455D9154DB9B99A344A54BA373C"/>
            </w:placeholder>
            <w:showingPlcHdr/>
          </w:sdtPr>
          <w:sdtEndPr/>
          <w:sdtContent>
            <w:tc>
              <w:tcPr>
                <w:tcW w:w="475" w:type="pct"/>
                <w:shd w:val="clear" w:color="auto" w:fill="auto"/>
              </w:tcPr>
              <w:p w14:paraId="5B8B0ACD" w14:textId="77777777" w:rsidR="00394178" w:rsidRPr="00CF2A05" w:rsidRDefault="00394178" w:rsidP="00394178">
                <w:pPr>
                  <w:pStyle w:val="ISIS-TableContents"/>
                </w:pPr>
                <w:r>
                  <w:rPr>
                    <w:rStyle w:val="PlaceholderText"/>
                  </w:rPr>
                  <w:t>……</w:t>
                </w:r>
              </w:p>
            </w:tc>
          </w:sdtContent>
        </w:sdt>
        <w:sdt>
          <w:sdtPr>
            <w:id w:val="-1015609770"/>
            <w:placeholder>
              <w:docPart w:val="EB58BEB71F7645548D787ABFFA148E86"/>
            </w:placeholder>
            <w:showingPlcHdr/>
          </w:sdtPr>
          <w:sdtEndPr/>
          <w:sdtContent>
            <w:tc>
              <w:tcPr>
                <w:tcW w:w="475" w:type="pct"/>
                <w:shd w:val="clear" w:color="auto" w:fill="auto"/>
              </w:tcPr>
              <w:p w14:paraId="002A2F4C" w14:textId="77777777" w:rsidR="00394178" w:rsidRPr="00CF2A05" w:rsidRDefault="00394178" w:rsidP="00394178">
                <w:pPr>
                  <w:pStyle w:val="ISIS-TableContents"/>
                </w:pPr>
                <w:r>
                  <w:rPr>
                    <w:rStyle w:val="PlaceholderText"/>
                  </w:rPr>
                  <w:t>……</w:t>
                </w:r>
              </w:p>
            </w:tc>
          </w:sdtContent>
        </w:sdt>
        <w:sdt>
          <w:sdtPr>
            <w:id w:val="1278614008"/>
            <w:placeholder>
              <w:docPart w:val="4C1864B56546487992AB1E33370B77CE"/>
            </w:placeholder>
            <w:showingPlcHdr/>
          </w:sdtPr>
          <w:sdtEndPr/>
          <w:sdtContent>
            <w:tc>
              <w:tcPr>
                <w:tcW w:w="1493" w:type="pct"/>
                <w:shd w:val="clear" w:color="auto" w:fill="auto"/>
              </w:tcPr>
              <w:p w14:paraId="6D651B66" w14:textId="77777777" w:rsidR="00394178" w:rsidRPr="00CF2A05" w:rsidRDefault="00394178" w:rsidP="00394178">
                <w:pPr>
                  <w:pStyle w:val="ISIS-TableContents"/>
                </w:pPr>
                <w:r>
                  <w:rPr>
                    <w:rStyle w:val="PlaceholderText"/>
                  </w:rPr>
                  <w:t>……</w:t>
                </w:r>
              </w:p>
            </w:tc>
          </w:sdtContent>
        </w:sdt>
        <w:sdt>
          <w:sdtPr>
            <w:id w:val="-2029701873"/>
            <w:placeholder>
              <w:docPart w:val="ABCE61DD42564BAA944D4FE554B4D89A"/>
            </w:placeholder>
            <w:showingPlcHdr/>
          </w:sdtPr>
          <w:sdtEndPr/>
          <w:sdtContent>
            <w:tc>
              <w:tcPr>
                <w:tcW w:w="1494" w:type="pct"/>
              </w:tcPr>
              <w:p w14:paraId="5AD8F903" w14:textId="77777777" w:rsidR="00394178" w:rsidRPr="00CF2A05" w:rsidRDefault="00394178" w:rsidP="00394178">
                <w:pPr>
                  <w:pStyle w:val="ISIS-TableContents"/>
                </w:pPr>
                <w:r>
                  <w:rPr>
                    <w:rStyle w:val="PlaceholderText"/>
                  </w:rPr>
                  <w:t>……</w:t>
                </w:r>
              </w:p>
            </w:tc>
          </w:sdtContent>
        </w:sdt>
        <w:sdt>
          <w:sdtPr>
            <w:id w:val="-644587087"/>
            <w:placeholder>
              <w:docPart w:val="57438BD7400744DA8C96EADD1C602221"/>
            </w:placeholder>
            <w:showingPlcHdr/>
          </w:sdtPr>
          <w:sdtEndPr/>
          <w:sdtContent>
            <w:tc>
              <w:tcPr>
                <w:tcW w:w="531" w:type="pct"/>
                <w:shd w:val="clear" w:color="auto" w:fill="auto"/>
              </w:tcPr>
              <w:p w14:paraId="50D5D1F6" w14:textId="77777777" w:rsidR="00394178" w:rsidRPr="00CF2A05" w:rsidRDefault="00394178" w:rsidP="00394178">
                <w:pPr>
                  <w:pStyle w:val="ISIS-TableContents"/>
                </w:pPr>
                <w:r>
                  <w:rPr>
                    <w:rStyle w:val="PlaceholderText"/>
                  </w:rPr>
                  <w:t>……</w:t>
                </w:r>
              </w:p>
            </w:tc>
          </w:sdtContent>
        </w:sdt>
        <w:sdt>
          <w:sdtPr>
            <w:id w:val="300580240"/>
            <w:placeholder>
              <w:docPart w:val="5D11AA7773F546C0AD747E7999A1DED7"/>
            </w:placeholder>
            <w:showingPlcHdr/>
          </w:sdtPr>
          <w:sdtEndPr/>
          <w:sdtContent>
            <w:tc>
              <w:tcPr>
                <w:tcW w:w="532" w:type="pct"/>
                <w:shd w:val="clear" w:color="auto" w:fill="auto"/>
              </w:tcPr>
              <w:p w14:paraId="35E4BD75" w14:textId="77777777" w:rsidR="00394178" w:rsidRPr="00CF2A05" w:rsidRDefault="00394178" w:rsidP="00394178">
                <w:pPr>
                  <w:pStyle w:val="ISIS-TableContents"/>
                </w:pPr>
                <w:r>
                  <w:rPr>
                    <w:rStyle w:val="PlaceholderText"/>
                  </w:rPr>
                  <w:t>……</w:t>
                </w:r>
              </w:p>
            </w:tc>
          </w:sdtContent>
        </w:sdt>
      </w:tr>
    </w:tbl>
    <w:p w14:paraId="2AD100A4" w14:textId="77777777" w:rsidR="00394178" w:rsidRDefault="00394178" w:rsidP="00394178">
      <w:pPr>
        <w:spacing w:after="0"/>
        <w:rPr>
          <w:highlight w:val="yellow"/>
          <w:lang w:val="en-US"/>
        </w:rPr>
      </w:pPr>
    </w:p>
    <w:p w14:paraId="2F126CF8" w14:textId="77777777" w:rsidR="00394178" w:rsidRDefault="00394178">
      <w:pPr>
        <w:spacing w:line="259" w:lineRule="auto"/>
        <w:jc w:val="left"/>
        <w:rPr>
          <w:rFonts w:eastAsia="Arial Unicode MS" w:cs="Mangal"/>
          <w:kern w:val="1"/>
          <w:szCs w:val="24"/>
        </w:rPr>
      </w:pPr>
    </w:p>
    <w:p w14:paraId="70EB3451" w14:textId="77777777" w:rsidR="00394178" w:rsidRPr="00AF58BB" w:rsidRDefault="00394178" w:rsidP="00AF58BB">
      <w:pPr>
        <w:pStyle w:val="BodyText"/>
        <w:rPr>
          <w:lang w:eastAsia="en-US" w:bidi="ar-SA"/>
        </w:rPr>
      </w:pPr>
    </w:p>
    <w:sectPr w:rsidR="00394178" w:rsidRPr="00AF58BB" w:rsidSect="00394178">
      <w:type w:val="evenPage"/>
      <w:pgSz w:w="11906" w:h="16838" w:code="9"/>
      <w:pgMar w:top="1418" w:right="1134" w:bottom="1418"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30733" w14:textId="77777777" w:rsidR="00D91CC3" w:rsidRDefault="00D91CC3" w:rsidP="00A0367D">
      <w:pPr>
        <w:spacing w:after="0"/>
      </w:pPr>
      <w:r>
        <w:separator/>
      </w:r>
    </w:p>
  </w:endnote>
  <w:endnote w:type="continuationSeparator" w:id="0">
    <w:p w14:paraId="33A481B7" w14:textId="77777777" w:rsidR="00D91CC3" w:rsidRDefault="00D91CC3" w:rsidP="00A036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embedRegular r:id="rId1" w:fontKey="{CF416053-BE85-4B7D-A726-F010B62D74C0}"/>
    <w:embedBold r:id="rId2" w:fontKey="{B5E180B9-A5B5-402D-B783-A6A5A74980EF}"/>
    <w:embedItalic r:id="rId3" w:fontKey="{C31E9CC5-6CCA-4A45-98EE-AF395AC6A1B7}"/>
    <w:embedBoldItalic r:id="rId4" w:fontKey="{8537FBDF-196A-4C83-BA17-E71EA0A577A5}"/>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embedRegular r:id="rId5" w:subsetted="1" w:fontKey="{6778531D-F193-4CAD-8D96-B8250D4A207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F99FC" w14:textId="77777777" w:rsidR="005B13E1" w:rsidRDefault="005B13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2070AB" w14:paraId="32A91F2E" w14:textId="77777777" w:rsidTr="000C6717">
      <w:tc>
        <w:tcPr>
          <w:tcW w:w="4999" w:type="pct"/>
          <w:tcBorders>
            <w:top w:val="single" w:sz="4" w:space="0" w:color="auto"/>
          </w:tcBorders>
        </w:tcPr>
        <w:p w14:paraId="2C9386DA" w14:textId="766BD198" w:rsidR="002070AB" w:rsidRPr="00B64922" w:rsidRDefault="002070AB" w:rsidP="00164796">
          <w:pPr>
            <w:pStyle w:val="Footer"/>
          </w:pPr>
          <w:r w:rsidRPr="00D1434B">
            <w:t xml:space="preserve">© </w:t>
          </w:r>
          <w:r w:rsidRPr="00D1434B">
            <w:fldChar w:fldCharType="begin"/>
          </w:r>
          <w:r w:rsidRPr="00D1434B">
            <w:instrText xml:space="preserve"> DATE  \@ "YYYY"  \* MERGEFORMAT </w:instrText>
          </w:r>
          <w:r w:rsidRPr="00D1434B">
            <w:fldChar w:fldCharType="separate"/>
          </w:r>
          <w:r w:rsidR="00E030CB">
            <w:rPr>
              <w:noProof/>
            </w:rPr>
            <w:t>2024</w:t>
          </w:r>
          <w:r w:rsidRPr="00D1434B">
            <w:fldChar w:fldCharType="end"/>
          </w:r>
          <w:r w:rsidRPr="00D1434B">
            <w:t xml:space="preserve">. All rights reserved. Disclosure to third parties of this document or any part thereof, or the use of any information contained therein for purposes other than provided for by this document, is not permitted except with express written permission of </w:t>
          </w:r>
          <w:r>
            <w:t>ISISPACE Group</w:t>
          </w:r>
          <w:r w:rsidRPr="00D1434B">
            <w:t>.</w:t>
          </w:r>
        </w:p>
      </w:tc>
    </w:tr>
    <w:tr w:rsidR="002070AB" w14:paraId="212EA6EB" w14:textId="77777777" w:rsidTr="000C6717">
      <w:tc>
        <w:tcPr>
          <w:tcW w:w="5000" w:type="pct"/>
        </w:tcPr>
        <w:p w14:paraId="1D1DF437" w14:textId="6797B98B" w:rsidR="002070AB" w:rsidRPr="00B424B7" w:rsidRDefault="002070AB" w:rsidP="00B424B7">
          <w:pPr>
            <w:jc w:val="center"/>
            <w:rPr>
              <w:rStyle w:val="Strong"/>
            </w:rPr>
          </w:pPr>
          <w:r w:rsidRPr="00B424B7">
            <w:rPr>
              <w:rStyle w:val="Strong"/>
            </w:rPr>
            <w:fldChar w:fldCharType="begin"/>
          </w:r>
          <w:r w:rsidRPr="00B424B7">
            <w:rPr>
              <w:rStyle w:val="Strong"/>
            </w:rPr>
            <w:instrText xml:space="preserve"> DOCPROPERTY  ISIS-Confidentiality  \* MERGEFORMAT </w:instrText>
          </w:r>
          <w:r w:rsidRPr="00B424B7">
            <w:rPr>
              <w:rStyle w:val="Strong"/>
            </w:rPr>
            <w:fldChar w:fldCharType="separate"/>
          </w:r>
          <w:r w:rsidR="00944BF7">
            <w:rPr>
              <w:rStyle w:val="Strong"/>
            </w:rPr>
            <w:t>[ISISPACE IN CONFIDENCE]</w:t>
          </w:r>
          <w:r w:rsidRPr="00B424B7">
            <w:rPr>
              <w:rStyle w:val="Strong"/>
            </w:rPr>
            <w:fldChar w:fldCharType="end"/>
          </w:r>
        </w:p>
      </w:tc>
    </w:tr>
  </w:tbl>
  <w:p w14:paraId="15C63D0C" w14:textId="77777777" w:rsidR="002070AB" w:rsidRPr="008660BC" w:rsidRDefault="002070AB" w:rsidP="001647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ISIS-Invisible"/>
      <w:tblW w:w="5000" w:type="pct"/>
      <w:tblBorders>
        <w:top w:val="single" w:sz="4" w:space="0" w:color="auto"/>
      </w:tblBorders>
      <w:tblLook w:val="04A0" w:firstRow="1" w:lastRow="0" w:firstColumn="1" w:lastColumn="0" w:noHBand="0" w:noVBand="1"/>
    </w:tblPr>
    <w:tblGrid>
      <w:gridCol w:w="9638"/>
    </w:tblGrid>
    <w:tr w:rsidR="002070AB" w:rsidRPr="00B64922" w14:paraId="18C0FE8E" w14:textId="77777777" w:rsidTr="00F21644">
      <w:tc>
        <w:tcPr>
          <w:tcW w:w="5000" w:type="pct"/>
        </w:tcPr>
        <w:p w14:paraId="7ADA0364" w14:textId="730F022D" w:rsidR="002070AB" w:rsidRPr="00B64922" w:rsidRDefault="002070AB" w:rsidP="00164796">
          <w:pPr>
            <w:pStyle w:val="Footer"/>
            <w:rPr>
              <w:sz w:val="18"/>
              <w:szCs w:val="18"/>
            </w:rPr>
          </w:pPr>
          <w:r w:rsidRPr="00D1434B">
            <w:t xml:space="preserve">© </w:t>
          </w:r>
          <w:r w:rsidRPr="00D1434B">
            <w:fldChar w:fldCharType="begin"/>
          </w:r>
          <w:r w:rsidRPr="00D1434B">
            <w:instrText xml:space="preserve"> DATE  \@ "YYYY"  \* MERGEFORMAT </w:instrText>
          </w:r>
          <w:r w:rsidRPr="00D1434B">
            <w:fldChar w:fldCharType="separate"/>
          </w:r>
          <w:r w:rsidR="00E030CB">
            <w:rPr>
              <w:noProof/>
            </w:rPr>
            <w:t>2024</w:t>
          </w:r>
          <w:r w:rsidRPr="00D1434B">
            <w:fldChar w:fldCharType="end"/>
          </w:r>
          <w:r w:rsidRPr="00D1434B">
            <w:t xml:space="preserve">. All rights reserved. Disclosure to third parties of this document or any part thereof, or the use of any information contained therein for purposes other than provided for by this document, is not permitted except with express written </w:t>
          </w:r>
          <w:r w:rsidR="00D65608" w:rsidRPr="00D1434B">
            <w:t xml:space="preserve">permission of </w:t>
          </w:r>
          <w:r w:rsidR="00D65608">
            <w:t>ISISPACE Group</w:t>
          </w:r>
          <w:r w:rsidR="00D65608" w:rsidRPr="00D1434B">
            <w:t>.</w:t>
          </w:r>
        </w:p>
      </w:tc>
    </w:tr>
    <w:tr w:rsidR="002070AB" w:rsidRPr="00B64922" w14:paraId="6E4F5923" w14:textId="77777777" w:rsidTr="00F21644">
      <w:tc>
        <w:tcPr>
          <w:tcW w:w="5000" w:type="pct"/>
        </w:tcPr>
        <w:p w14:paraId="3EF23E5D" w14:textId="33794FAF" w:rsidR="002070AB" w:rsidRPr="00B424B7" w:rsidRDefault="002070AB" w:rsidP="00B64922">
          <w:pPr>
            <w:jc w:val="center"/>
            <w:rPr>
              <w:rStyle w:val="Strong"/>
            </w:rPr>
          </w:pPr>
          <w:r w:rsidRPr="00F21644">
            <w:rPr>
              <w:rStyle w:val="Strong"/>
              <w:szCs w:val="32"/>
            </w:rPr>
            <w:fldChar w:fldCharType="begin"/>
          </w:r>
          <w:r w:rsidRPr="00F21644">
            <w:rPr>
              <w:rStyle w:val="Strong"/>
              <w:sz w:val="22"/>
              <w:szCs w:val="32"/>
            </w:rPr>
            <w:instrText xml:space="preserve"> DOCPROPERTY  ISIS-Confidentiality  \* MERGEFORMAT </w:instrText>
          </w:r>
          <w:r w:rsidRPr="00F21644">
            <w:rPr>
              <w:rStyle w:val="Strong"/>
              <w:szCs w:val="32"/>
            </w:rPr>
            <w:fldChar w:fldCharType="separate"/>
          </w:r>
          <w:r w:rsidR="00944BF7">
            <w:rPr>
              <w:rStyle w:val="Strong"/>
              <w:sz w:val="22"/>
              <w:szCs w:val="32"/>
            </w:rPr>
            <w:t>[ISISPACE IN CONFIDENCE]</w:t>
          </w:r>
          <w:r w:rsidRPr="00F21644">
            <w:rPr>
              <w:rStyle w:val="Strong"/>
              <w:szCs w:val="32"/>
            </w:rPr>
            <w:fldChar w:fldCharType="end"/>
          </w:r>
        </w:p>
      </w:tc>
    </w:tr>
  </w:tbl>
  <w:p w14:paraId="751B8E5F" w14:textId="77777777" w:rsidR="002070AB" w:rsidRDefault="002070AB" w:rsidP="00164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23C19" w14:textId="77777777" w:rsidR="00D91CC3" w:rsidRDefault="00D91CC3" w:rsidP="00A0367D">
      <w:pPr>
        <w:spacing w:after="0"/>
      </w:pPr>
      <w:r>
        <w:separator/>
      </w:r>
    </w:p>
  </w:footnote>
  <w:footnote w:type="continuationSeparator" w:id="0">
    <w:p w14:paraId="6DAA08FB" w14:textId="77777777" w:rsidR="00D91CC3" w:rsidRDefault="00D91CC3" w:rsidP="00A0367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B85B6" w14:textId="77777777" w:rsidR="005B13E1" w:rsidRDefault="005B13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9"/>
      <w:gridCol w:w="5339"/>
      <w:gridCol w:w="2550"/>
    </w:tblGrid>
    <w:tr w:rsidR="002070AB" w14:paraId="5400DCFC" w14:textId="77777777" w:rsidTr="00944BF7">
      <w:trPr>
        <w:trHeight w:val="1124"/>
      </w:trPr>
      <w:tc>
        <w:tcPr>
          <w:tcW w:w="907" w:type="pct"/>
          <w:tcMar>
            <w:left w:w="0" w:type="dxa"/>
            <w:right w:w="0" w:type="dxa"/>
          </w:tcMar>
          <w:vAlign w:val="center"/>
        </w:tcPr>
        <w:p w14:paraId="1DBA4AF8" w14:textId="77777777" w:rsidR="002070AB" w:rsidRPr="005900BE" w:rsidRDefault="002070AB" w:rsidP="005900BE">
          <w:pPr>
            <w:jc w:val="center"/>
          </w:pPr>
          <w:r>
            <w:rPr>
              <w:noProof/>
            </w:rPr>
            <w:drawing>
              <wp:inline distT="0" distB="0" distL="0" distR="0" wp14:anchorId="1431D1F3" wp14:editId="56501757">
                <wp:extent cx="1104797" cy="3964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4578" cy="414279"/>
                        </a:xfrm>
                        <a:prstGeom prst="rect">
                          <a:avLst/>
                        </a:prstGeom>
                        <a:noFill/>
                        <a:ln>
                          <a:noFill/>
                        </a:ln>
                      </pic:spPr>
                    </pic:pic>
                  </a:graphicData>
                </a:graphic>
              </wp:inline>
            </w:drawing>
          </w:r>
        </w:p>
      </w:tc>
      <w:tc>
        <w:tcPr>
          <w:tcW w:w="2770" w:type="pct"/>
          <w:vAlign w:val="center"/>
        </w:tcPr>
        <w:p w14:paraId="0EDADE5E" w14:textId="7505066A" w:rsidR="002070AB" w:rsidRPr="00F70C24" w:rsidRDefault="00E030CB" w:rsidP="00164796">
          <w:pPr>
            <w:pStyle w:val="ISIS-HeaderTitle"/>
          </w:pPr>
          <w:r>
            <w:fldChar w:fldCharType="begin"/>
          </w:r>
          <w:r>
            <w:instrText xml:space="preserve"> TITLE   \* MERGEFORMAT </w:instrText>
          </w:r>
          <w:r>
            <w:fldChar w:fldCharType="separate"/>
          </w:r>
          <w:r w:rsidR="00944BF7">
            <w:t>OBC Assembly Procedure</w:t>
          </w:r>
          <w:r>
            <w:fldChar w:fldCharType="end"/>
          </w:r>
        </w:p>
      </w:tc>
      <w:tc>
        <w:tcPr>
          <w:tcW w:w="1323" w:type="pct"/>
          <w:vAlign w:val="bottom"/>
        </w:tcPr>
        <w:p w14:paraId="7D91808E" w14:textId="4A9295E7" w:rsidR="002070AB" w:rsidRPr="00164796" w:rsidRDefault="002070AB" w:rsidP="00164796">
          <w:pPr>
            <w:pStyle w:val="Header"/>
          </w:pPr>
          <w:r w:rsidRPr="00164796">
            <w:t>Doc ID:</w:t>
          </w:r>
          <w:r w:rsidRPr="00164796">
            <w:tab/>
          </w:r>
          <w:r w:rsidR="00E030CB">
            <w:fldChar w:fldCharType="begin"/>
          </w:r>
          <w:r w:rsidR="00E030CB">
            <w:instrText xml:space="preserve"> DOCPROPERTY  ISIS-DocID  \* MERGEFORMAT </w:instrText>
          </w:r>
          <w:r w:rsidR="00E030CB">
            <w:fldChar w:fldCharType="separate"/>
          </w:r>
          <w:r w:rsidR="00944BF7">
            <w:t>ISIS-TVL2-PRC-0001</w:t>
          </w:r>
          <w:r w:rsidR="00E030CB">
            <w:fldChar w:fldCharType="end"/>
          </w:r>
        </w:p>
        <w:p w14:paraId="51FDC192" w14:textId="7988A0DC" w:rsidR="002070AB" w:rsidRPr="00164796" w:rsidRDefault="002070AB" w:rsidP="00164796">
          <w:pPr>
            <w:pStyle w:val="Header"/>
          </w:pPr>
          <w:r w:rsidRPr="00164796">
            <w:t>Issue:</w:t>
          </w:r>
          <w:r w:rsidRPr="00164796">
            <w:tab/>
          </w:r>
          <w:r w:rsidR="00E030CB">
            <w:fldChar w:fldCharType="begin"/>
          </w:r>
          <w:r w:rsidR="00E030CB">
            <w:instrText xml:space="preserve"> DOCPROPERTY  ISIS-DocVersion  \* MERGEFORMAT </w:instrText>
          </w:r>
          <w:r w:rsidR="00E030CB">
            <w:fldChar w:fldCharType="separate"/>
          </w:r>
          <w:r w:rsidR="00944BF7">
            <w:t>1.0</w:t>
          </w:r>
          <w:r w:rsidR="00E030CB">
            <w:fldChar w:fldCharType="end"/>
          </w:r>
        </w:p>
        <w:p w14:paraId="0EF7CCCB" w14:textId="7417C21E" w:rsidR="002070AB" w:rsidRPr="00164796" w:rsidRDefault="002070AB" w:rsidP="00164796">
          <w:pPr>
            <w:pStyle w:val="Header"/>
          </w:pPr>
          <w:r w:rsidRPr="00164796">
            <w:t xml:space="preserve">Date: </w:t>
          </w:r>
          <w:r w:rsidRPr="00164796">
            <w:tab/>
          </w:r>
          <w:r w:rsidR="00E030CB">
            <w:fldChar w:fldCharType="begin"/>
          </w:r>
          <w:r w:rsidR="00E030CB">
            <w:instrText xml:space="preserve"> DOCPROPERTY  ISIS-DocDate  \* MERGEFORMAT </w:instrText>
          </w:r>
          <w:r w:rsidR="00E030CB">
            <w:fldChar w:fldCharType="separate"/>
          </w:r>
          <w:r w:rsidR="00944BF7">
            <w:t>2024-11-15</w:t>
          </w:r>
          <w:r w:rsidR="00E030CB">
            <w:fldChar w:fldCharType="end"/>
          </w:r>
        </w:p>
        <w:p w14:paraId="5378378D" w14:textId="77777777" w:rsidR="002070AB" w:rsidRPr="00164796" w:rsidRDefault="002070AB" w:rsidP="00164796">
          <w:pPr>
            <w:pStyle w:val="Header"/>
          </w:pPr>
          <w:r w:rsidRPr="00164796">
            <w:t xml:space="preserve">Page: </w:t>
          </w:r>
          <w:r w:rsidRPr="00164796">
            <w:tab/>
          </w:r>
          <w:r w:rsidRPr="00164796">
            <w:fldChar w:fldCharType="begin"/>
          </w:r>
          <w:r w:rsidRPr="00164796">
            <w:instrText xml:space="preserve"> PAGE  \* Arabic  \* MERGEFORMAT </w:instrText>
          </w:r>
          <w:r w:rsidRPr="00164796">
            <w:fldChar w:fldCharType="separate"/>
          </w:r>
          <w:r w:rsidRPr="00164796">
            <w:t>1</w:t>
          </w:r>
          <w:r w:rsidRPr="00164796">
            <w:fldChar w:fldCharType="end"/>
          </w:r>
          <w:r w:rsidRPr="00164796">
            <w:t xml:space="preserve"> of </w:t>
          </w:r>
          <w:r w:rsidR="00E030CB">
            <w:fldChar w:fldCharType="begin"/>
          </w:r>
          <w:r w:rsidR="00E030CB">
            <w:instrText xml:space="preserve"> NUMPAGES  \* Arabic  \* MERGEFORMAT </w:instrText>
          </w:r>
          <w:r w:rsidR="00E030CB">
            <w:fldChar w:fldCharType="separate"/>
          </w:r>
          <w:r w:rsidRPr="00164796">
            <w:t>1</w:t>
          </w:r>
          <w:r w:rsidR="00E030CB">
            <w:fldChar w:fldCharType="end"/>
          </w:r>
        </w:p>
        <w:p w14:paraId="45F7F1B7" w14:textId="77777777" w:rsidR="002070AB" w:rsidRPr="008660BC" w:rsidRDefault="002070AB" w:rsidP="00783389">
          <w:pPr>
            <w:rPr>
              <w:sz w:val="16"/>
              <w:szCs w:val="16"/>
            </w:rPr>
          </w:pPr>
        </w:p>
      </w:tc>
    </w:tr>
  </w:tbl>
  <w:p w14:paraId="402A91C7" w14:textId="77777777" w:rsidR="002070AB" w:rsidRDefault="002070AB" w:rsidP="001647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D8E22" w14:textId="77777777" w:rsidR="002070AB" w:rsidRPr="005900BE" w:rsidRDefault="00154862" w:rsidP="00F51E48">
    <w:pPr>
      <w:pStyle w:val="Header"/>
      <w:jc w:val="center"/>
    </w:pPr>
    <w:r>
      <w:rPr>
        <w:noProof/>
      </w:rPr>
      <w:drawing>
        <wp:inline distT="0" distB="0" distL="0" distR="0" wp14:anchorId="599C4A0F" wp14:editId="5BD1F90A">
          <wp:extent cx="2511140" cy="90075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1140" cy="90075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13EE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C9CE1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39204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1428D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8BEDA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F2DF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4CEF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AB496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1CFF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1A21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53695"/>
    <w:multiLevelType w:val="hybridMultilevel"/>
    <w:tmpl w:val="5B16C49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F7D5BA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EF1BE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65E486C"/>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6317A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223C8D"/>
    <w:multiLevelType w:val="hybridMultilevel"/>
    <w:tmpl w:val="6E5A1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3CE3C1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E865EA"/>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1430CD7"/>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C3456D5"/>
    <w:multiLevelType w:val="hybridMultilevel"/>
    <w:tmpl w:val="035C2E1A"/>
    <w:lvl w:ilvl="0" w:tplc="8402CEEA">
      <w:start w:val="1"/>
      <w:numFmt w:val="upperLetter"/>
      <w:pStyle w:val="ISIS-AnnexHeading"/>
      <w:lvlText w:val="Annex %1"/>
      <w:lvlJc w:val="left"/>
      <w:pPr>
        <w:ind w:left="720" w:hanging="360"/>
      </w:pPr>
      <w:rPr>
        <w:rFonts w:ascii="Roboto" w:hAnsi="Roboto"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DA05BA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D42C3B"/>
    <w:multiLevelType w:val="hybridMultilevel"/>
    <w:tmpl w:val="0A0E28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7B52260"/>
    <w:multiLevelType w:val="hybridMultilevel"/>
    <w:tmpl w:val="FF38B2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C98384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4B32065"/>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4F034DD"/>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496AA4"/>
    <w:multiLevelType w:val="hybridMultilevel"/>
    <w:tmpl w:val="B3729E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82B2288"/>
    <w:multiLevelType w:val="multilevel"/>
    <w:tmpl w:val="C23898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7A5505"/>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9BD023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2F2E90"/>
    <w:multiLevelType w:val="hybridMultilevel"/>
    <w:tmpl w:val="D632BC90"/>
    <w:lvl w:ilvl="0" w:tplc="31609D8E">
      <w:start w:val="1"/>
      <w:numFmt w:val="bullet"/>
      <w:lvlText w:val="-"/>
      <w:lvlJc w:val="left"/>
      <w:pPr>
        <w:ind w:left="720" w:hanging="360"/>
      </w:pPr>
      <w:rPr>
        <w:rFonts w:ascii="Segoe UI" w:eastAsia="Arial Unicode MS"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D9B49E0"/>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F243F78"/>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01852E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0754229"/>
    <w:multiLevelType w:val="hybridMultilevel"/>
    <w:tmpl w:val="B2FCF38C"/>
    <w:lvl w:ilvl="0" w:tplc="20A25988">
      <w:start w:val="1"/>
      <w:numFmt w:val="bullet"/>
      <w:lvlText w:val="-"/>
      <w:lvlJc w:val="left"/>
      <w:pPr>
        <w:ind w:left="720" w:hanging="360"/>
      </w:pPr>
      <w:rPr>
        <w:rFonts w:ascii="Calibri Light" w:eastAsia="Arial Unicode MS" w:hAnsi="Calibri Light" w:cs="Mang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6D66394"/>
    <w:multiLevelType w:val="hybridMultilevel"/>
    <w:tmpl w:val="21481A92"/>
    <w:lvl w:ilvl="0" w:tplc="A11E9C8E">
      <w:start w:val="1"/>
      <w:numFmt w:val="upperLetter"/>
      <w:pStyle w:val="ISIS-AppendixHeading"/>
      <w:lvlText w:val="Appendix %1"/>
      <w:lvlJc w:val="left"/>
      <w:pPr>
        <w:ind w:left="720" w:hanging="360"/>
      </w:pPr>
      <w:rPr>
        <w:rFonts w:ascii="Roboto" w:hAnsi="Roboto"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67A0280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4868E2"/>
    <w:multiLevelType w:val="hybridMultilevel"/>
    <w:tmpl w:val="CA723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08871BF"/>
    <w:multiLevelType w:val="hybridMultilevel"/>
    <w:tmpl w:val="FCB8B004"/>
    <w:lvl w:ilvl="0" w:tplc="9036F69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300055C"/>
    <w:multiLevelType w:val="hybridMultilevel"/>
    <w:tmpl w:val="FEEAF8F6"/>
    <w:lvl w:ilvl="0" w:tplc="A3B24D0C">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A4D1BBE"/>
    <w:multiLevelType w:val="hybridMultilevel"/>
    <w:tmpl w:val="F29621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FD3228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67037361">
    <w:abstractNumId w:val="38"/>
  </w:num>
  <w:num w:numId="2" w16cid:durableId="388576304">
    <w:abstractNumId w:val="39"/>
  </w:num>
  <w:num w:numId="3" w16cid:durableId="995955202">
    <w:abstractNumId w:val="27"/>
  </w:num>
  <w:num w:numId="4" w16cid:durableId="1926184984">
    <w:abstractNumId w:val="35"/>
  </w:num>
  <w:num w:numId="5" w16cid:durableId="1387409245">
    <w:abstractNumId w:val="19"/>
  </w:num>
  <w:num w:numId="6" w16cid:durableId="2105805079">
    <w:abstractNumId w:val="0"/>
  </w:num>
  <w:num w:numId="7" w16cid:durableId="1880626635">
    <w:abstractNumId w:val="1"/>
  </w:num>
  <w:num w:numId="8" w16cid:durableId="2032292860">
    <w:abstractNumId w:val="2"/>
  </w:num>
  <w:num w:numId="9" w16cid:durableId="2119635917">
    <w:abstractNumId w:val="3"/>
  </w:num>
  <w:num w:numId="10" w16cid:durableId="2055078642">
    <w:abstractNumId w:val="8"/>
  </w:num>
  <w:num w:numId="11" w16cid:durableId="1469516502">
    <w:abstractNumId w:val="4"/>
  </w:num>
  <w:num w:numId="12" w16cid:durableId="1391224749">
    <w:abstractNumId w:val="5"/>
  </w:num>
  <w:num w:numId="13" w16cid:durableId="512107444">
    <w:abstractNumId w:val="6"/>
  </w:num>
  <w:num w:numId="14" w16cid:durableId="2127967113">
    <w:abstractNumId w:val="7"/>
  </w:num>
  <w:num w:numId="15" w16cid:durableId="387069126">
    <w:abstractNumId w:val="9"/>
  </w:num>
  <w:num w:numId="16" w16cid:durableId="20976493">
    <w:abstractNumId w:val="13"/>
  </w:num>
  <w:num w:numId="17" w16cid:durableId="470370778">
    <w:abstractNumId w:val="24"/>
  </w:num>
  <w:num w:numId="18" w16cid:durableId="1377316237">
    <w:abstractNumId w:val="25"/>
  </w:num>
  <w:num w:numId="19" w16cid:durableId="1957368394">
    <w:abstractNumId w:val="31"/>
  </w:num>
  <w:num w:numId="20" w16cid:durableId="1700862271">
    <w:abstractNumId w:val="18"/>
  </w:num>
  <w:num w:numId="21" w16cid:durableId="856650040">
    <w:abstractNumId w:val="28"/>
  </w:num>
  <w:num w:numId="22" w16cid:durableId="787744309">
    <w:abstractNumId w:val="17"/>
  </w:num>
  <w:num w:numId="23" w16cid:durableId="183331258">
    <w:abstractNumId w:val="29"/>
  </w:num>
  <w:num w:numId="24" w16cid:durableId="38482930">
    <w:abstractNumId w:val="20"/>
  </w:num>
  <w:num w:numId="25" w16cid:durableId="1580141394">
    <w:abstractNumId w:val="22"/>
  </w:num>
  <w:num w:numId="26" w16cid:durableId="2112508849">
    <w:abstractNumId w:val="34"/>
  </w:num>
  <w:num w:numId="27" w16cid:durableId="525600886">
    <w:abstractNumId w:val="40"/>
  </w:num>
  <w:num w:numId="28" w16cid:durableId="297541289">
    <w:abstractNumId w:val="11"/>
  </w:num>
  <w:num w:numId="29" w16cid:durableId="1596863396">
    <w:abstractNumId w:val="10"/>
  </w:num>
  <w:num w:numId="30" w16cid:durableId="450517538">
    <w:abstractNumId w:val="32"/>
  </w:num>
  <w:num w:numId="31" w16cid:durableId="1371340933">
    <w:abstractNumId w:val="16"/>
  </w:num>
  <w:num w:numId="32" w16cid:durableId="276061554">
    <w:abstractNumId w:val="36"/>
  </w:num>
  <w:num w:numId="33" w16cid:durableId="1863082637">
    <w:abstractNumId w:val="26"/>
  </w:num>
  <w:num w:numId="34" w16cid:durableId="533928123">
    <w:abstractNumId w:val="33"/>
  </w:num>
  <w:num w:numId="35" w16cid:durableId="357853158">
    <w:abstractNumId w:val="41"/>
  </w:num>
  <w:num w:numId="36" w16cid:durableId="169873263">
    <w:abstractNumId w:val="14"/>
  </w:num>
  <w:num w:numId="37" w16cid:durableId="1084374183">
    <w:abstractNumId w:val="21"/>
  </w:num>
  <w:num w:numId="38" w16cid:durableId="2052997865">
    <w:abstractNumId w:val="15"/>
  </w:num>
  <w:num w:numId="39" w16cid:durableId="481393559">
    <w:abstractNumId w:val="30"/>
  </w:num>
  <w:num w:numId="40" w16cid:durableId="1117218091">
    <w:abstractNumId w:val="27"/>
  </w:num>
  <w:num w:numId="41" w16cid:durableId="1599295402">
    <w:abstractNumId w:val="37"/>
  </w:num>
  <w:num w:numId="42" w16cid:durableId="1718582344">
    <w:abstractNumId w:val="23"/>
  </w:num>
  <w:num w:numId="43" w16cid:durableId="18319487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attachedTemplate r:id="rId1"/>
  <w:doNotTrackFormatting/>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2D8"/>
    <w:rsid w:val="00000C36"/>
    <w:rsid w:val="000130EF"/>
    <w:rsid w:val="0001514F"/>
    <w:rsid w:val="00024FDD"/>
    <w:rsid w:val="00027AD6"/>
    <w:rsid w:val="00047474"/>
    <w:rsid w:val="00047E90"/>
    <w:rsid w:val="000547D1"/>
    <w:rsid w:val="000567D0"/>
    <w:rsid w:val="00057C5C"/>
    <w:rsid w:val="00066B6A"/>
    <w:rsid w:val="00093809"/>
    <w:rsid w:val="00095CE6"/>
    <w:rsid w:val="000A2FAC"/>
    <w:rsid w:val="000A6478"/>
    <w:rsid w:val="000B0762"/>
    <w:rsid w:val="000B0F89"/>
    <w:rsid w:val="000B7D68"/>
    <w:rsid w:val="000C5A84"/>
    <w:rsid w:val="000C6717"/>
    <w:rsid w:val="000D6ADC"/>
    <w:rsid w:val="000E3D0E"/>
    <w:rsid w:val="000F597A"/>
    <w:rsid w:val="00112685"/>
    <w:rsid w:val="0011470C"/>
    <w:rsid w:val="00123F6D"/>
    <w:rsid w:val="0013093D"/>
    <w:rsid w:val="00140A9F"/>
    <w:rsid w:val="00147378"/>
    <w:rsid w:val="00154862"/>
    <w:rsid w:val="00157EC7"/>
    <w:rsid w:val="00164796"/>
    <w:rsid w:val="00165183"/>
    <w:rsid w:val="0017184E"/>
    <w:rsid w:val="00175725"/>
    <w:rsid w:val="00186F9F"/>
    <w:rsid w:val="00191A46"/>
    <w:rsid w:val="001950CE"/>
    <w:rsid w:val="00195377"/>
    <w:rsid w:val="001A458D"/>
    <w:rsid w:val="001E3184"/>
    <w:rsid w:val="001E4CCB"/>
    <w:rsid w:val="001F04EE"/>
    <w:rsid w:val="0020036F"/>
    <w:rsid w:val="002070AB"/>
    <w:rsid w:val="002141C6"/>
    <w:rsid w:val="002175D3"/>
    <w:rsid w:val="00221359"/>
    <w:rsid w:val="00224C9E"/>
    <w:rsid w:val="00251A7A"/>
    <w:rsid w:val="00254CEA"/>
    <w:rsid w:val="00265D63"/>
    <w:rsid w:val="00266C48"/>
    <w:rsid w:val="0028512E"/>
    <w:rsid w:val="00287012"/>
    <w:rsid w:val="00295711"/>
    <w:rsid w:val="0029644B"/>
    <w:rsid w:val="002A39F9"/>
    <w:rsid w:val="002A7008"/>
    <w:rsid w:val="002B0158"/>
    <w:rsid w:val="002B1380"/>
    <w:rsid w:val="002B6537"/>
    <w:rsid w:val="002C2FE0"/>
    <w:rsid w:val="002C66C7"/>
    <w:rsid w:val="002D2341"/>
    <w:rsid w:val="002D60F3"/>
    <w:rsid w:val="002E0BDA"/>
    <w:rsid w:val="002E3642"/>
    <w:rsid w:val="002E6E39"/>
    <w:rsid w:val="002F009B"/>
    <w:rsid w:val="002F1446"/>
    <w:rsid w:val="002F7343"/>
    <w:rsid w:val="003066B2"/>
    <w:rsid w:val="0030789D"/>
    <w:rsid w:val="003114FE"/>
    <w:rsid w:val="003243F5"/>
    <w:rsid w:val="003330C3"/>
    <w:rsid w:val="00354F8D"/>
    <w:rsid w:val="00374CFB"/>
    <w:rsid w:val="00375D21"/>
    <w:rsid w:val="003763ED"/>
    <w:rsid w:val="00377828"/>
    <w:rsid w:val="003901EA"/>
    <w:rsid w:val="00394178"/>
    <w:rsid w:val="003943D9"/>
    <w:rsid w:val="003A1CA8"/>
    <w:rsid w:val="003A62A2"/>
    <w:rsid w:val="003B77B9"/>
    <w:rsid w:val="003C1128"/>
    <w:rsid w:val="003C3054"/>
    <w:rsid w:val="003C340A"/>
    <w:rsid w:val="003C6121"/>
    <w:rsid w:val="003E33BE"/>
    <w:rsid w:val="003E3E64"/>
    <w:rsid w:val="003F43A1"/>
    <w:rsid w:val="00400F6D"/>
    <w:rsid w:val="0040580F"/>
    <w:rsid w:val="00414D21"/>
    <w:rsid w:val="0041653F"/>
    <w:rsid w:val="00427886"/>
    <w:rsid w:val="00443220"/>
    <w:rsid w:val="00444FCE"/>
    <w:rsid w:val="00450693"/>
    <w:rsid w:val="00450AA6"/>
    <w:rsid w:val="00455DDC"/>
    <w:rsid w:val="00465507"/>
    <w:rsid w:val="004742A0"/>
    <w:rsid w:val="004749C6"/>
    <w:rsid w:val="00480C5C"/>
    <w:rsid w:val="00494670"/>
    <w:rsid w:val="004A01CE"/>
    <w:rsid w:val="004A02D8"/>
    <w:rsid w:val="004A59D2"/>
    <w:rsid w:val="004D1147"/>
    <w:rsid w:val="004D3C7C"/>
    <w:rsid w:val="004D3F06"/>
    <w:rsid w:val="005038D4"/>
    <w:rsid w:val="00505AE9"/>
    <w:rsid w:val="00513D6A"/>
    <w:rsid w:val="00520DF0"/>
    <w:rsid w:val="00522143"/>
    <w:rsid w:val="0053175C"/>
    <w:rsid w:val="005427A7"/>
    <w:rsid w:val="00543424"/>
    <w:rsid w:val="00546800"/>
    <w:rsid w:val="00546A98"/>
    <w:rsid w:val="005807AC"/>
    <w:rsid w:val="005817C1"/>
    <w:rsid w:val="005826B7"/>
    <w:rsid w:val="00584024"/>
    <w:rsid w:val="005900BE"/>
    <w:rsid w:val="005904CC"/>
    <w:rsid w:val="005B044B"/>
    <w:rsid w:val="005B13E1"/>
    <w:rsid w:val="005B46BF"/>
    <w:rsid w:val="005C0E57"/>
    <w:rsid w:val="005C64CB"/>
    <w:rsid w:val="005D16B4"/>
    <w:rsid w:val="005E3E36"/>
    <w:rsid w:val="0060282B"/>
    <w:rsid w:val="00603B6B"/>
    <w:rsid w:val="006059E1"/>
    <w:rsid w:val="006103F7"/>
    <w:rsid w:val="00612710"/>
    <w:rsid w:val="00612839"/>
    <w:rsid w:val="00630AFD"/>
    <w:rsid w:val="00631F27"/>
    <w:rsid w:val="00653A97"/>
    <w:rsid w:val="006608A6"/>
    <w:rsid w:val="00662462"/>
    <w:rsid w:val="00663765"/>
    <w:rsid w:val="006723D2"/>
    <w:rsid w:val="00673293"/>
    <w:rsid w:val="00682004"/>
    <w:rsid w:val="00683BE2"/>
    <w:rsid w:val="006841B2"/>
    <w:rsid w:val="00690FDD"/>
    <w:rsid w:val="006925D4"/>
    <w:rsid w:val="00697EDB"/>
    <w:rsid w:val="006A18B6"/>
    <w:rsid w:val="006A408B"/>
    <w:rsid w:val="006A729C"/>
    <w:rsid w:val="006B61A1"/>
    <w:rsid w:val="006B6A62"/>
    <w:rsid w:val="006B6C8F"/>
    <w:rsid w:val="006B79CA"/>
    <w:rsid w:val="006C05DA"/>
    <w:rsid w:val="006D5DA3"/>
    <w:rsid w:val="006E253D"/>
    <w:rsid w:val="006F275E"/>
    <w:rsid w:val="006F2DC8"/>
    <w:rsid w:val="006F3327"/>
    <w:rsid w:val="007034F4"/>
    <w:rsid w:val="0070752F"/>
    <w:rsid w:val="00710D60"/>
    <w:rsid w:val="007143F4"/>
    <w:rsid w:val="00715229"/>
    <w:rsid w:val="007163CA"/>
    <w:rsid w:val="00727F0E"/>
    <w:rsid w:val="007321F9"/>
    <w:rsid w:val="0073779F"/>
    <w:rsid w:val="00753A65"/>
    <w:rsid w:val="00783389"/>
    <w:rsid w:val="00783A71"/>
    <w:rsid w:val="00786848"/>
    <w:rsid w:val="00795B13"/>
    <w:rsid w:val="007A455B"/>
    <w:rsid w:val="007B1FA4"/>
    <w:rsid w:val="007B2DDF"/>
    <w:rsid w:val="007C699D"/>
    <w:rsid w:val="007C77AA"/>
    <w:rsid w:val="007E6599"/>
    <w:rsid w:val="007F3648"/>
    <w:rsid w:val="007F56FF"/>
    <w:rsid w:val="00813C18"/>
    <w:rsid w:val="00817D9A"/>
    <w:rsid w:val="0083105F"/>
    <w:rsid w:val="008648B9"/>
    <w:rsid w:val="008660BC"/>
    <w:rsid w:val="00876641"/>
    <w:rsid w:val="008773FD"/>
    <w:rsid w:val="008833A2"/>
    <w:rsid w:val="00886816"/>
    <w:rsid w:val="008924C2"/>
    <w:rsid w:val="008957AF"/>
    <w:rsid w:val="008A364E"/>
    <w:rsid w:val="008A5B8F"/>
    <w:rsid w:val="008B582D"/>
    <w:rsid w:val="008C2927"/>
    <w:rsid w:val="008D61EA"/>
    <w:rsid w:val="008E0905"/>
    <w:rsid w:val="008E0F57"/>
    <w:rsid w:val="008E3707"/>
    <w:rsid w:val="008E5ECE"/>
    <w:rsid w:val="008F148A"/>
    <w:rsid w:val="00907A0C"/>
    <w:rsid w:val="00913990"/>
    <w:rsid w:val="00922C04"/>
    <w:rsid w:val="00922DB6"/>
    <w:rsid w:val="009267D8"/>
    <w:rsid w:val="00935B71"/>
    <w:rsid w:val="0093603E"/>
    <w:rsid w:val="00944BF7"/>
    <w:rsid w:val="00954A12"/>
    <w:rsid w:val="009632B5"/>
    <w:rsid w:val="0097043D"/>
    <w:rsid w:val="00982C64"/>
    <w:rsid w:val="009918BB"/>
    <w:rsid w:val="009B5FC4"/>
    <w:rsid w:val="009C13A5"/>
    <w:rsid w:val="009C1FF4"/>
    <w:rsid w:val="009C3D0B"/>
    <w:rsid w:val="009E0AB4"/>
    <w:rsid w:val="009E4BA4"/>
    <w:rsid w:val="009E5745"/>
    <w:rsid w:val="009F0825"/>
    <w:rsid w:val="009F11AB"/>
    <w:rsid w:val="00A00449"/>
    <w:rsid w:val="00A027E0"/>
    <w:rsid w:val="00A0367D"/>
    <w:rsid w:val="00A1643C"/>
    <w:rsid w:val="00A3500A"/>
    <w:rsid w:val="00A350A4"/>
    <w:rsid w:val="00A4638D"/>
    <w:rsid w:val="00A54037"/>
    <w:rsid w:val="00A621F3"/>
    <w:rsid w:val="00A66FE1"/>
    <w:rsid w:val="00A7494F"/>
    <w:rsid w:val="00A76ACD"/>
    <w:rsid w:val="00A80EA0"/>
    <w:rsid w:val="00A82A65"/>
    <w:rsid w:val="00AB035C"/>
    <w:rsid w:val="00AB0D13"/>
    <w:rsid w:val="00AC4291"/>
    <w:rsid w:val="00AD59AE"/>
    <w:rsid w:val="00AE64F0"/>
    <w:rsid w:val="00AF06F0"/>
    <w:rsid w:val="00AF4540"/>
    <w:rsid w:val="00AF58BB"/>
    <w:rsid w:val="00B26AE7"/>
    <w:rsid w:val="00B26CF2"/>
    <w:rsid w:val="00B33C82"/>
    <w:rsid w:val="00B347DD"/>
    <w:rsid w:val="00B41583"/>
    <w:rsid w:val="00B424B7"/>
    <w:rsid w:val="00B5321E"/>
    <w:rsid w:val="00B555BE"/>
    <w:rsid w:val="00B64922"/>
    <w:rsid w:val="00B66A66"/>
    <w:rsid w:val="00B82CE1"/>
    <w:rsid w:val="00B9528D"/>
    <w:rsid w:val="00B96162"/>
    <w:rsid w:val="00BA506C"/>
    <w:rsid w:val="00BB2F9F"/>
    <w:rsid w:val="00BB4781"/>
    <w:rsid w:val="00BC3E22"/>
    <w:rsid w:val="00BC625D"/>
    <w:rsid w:val="00BE3E56"/>
    <w:rsid w:val="00BF0FCF"/>
    <w:rsid w:val="00BF4B37"/>
    <w:rsid w:val="00C11910"/>
    <w:rsid w:val="00C14B9A"/>
    <w:rsid w:val="00C2199A"/>
    <w:rsid w:val="00C24720"/>
    <w:rsid w:val="00C52544"/>
    <w:rsid w:val="00C60AA3"/>
    <w:rsid w:val="00C95C37"/>
    <w:rsid w:val="00CA2A74"/>
    <w:rsid w:val="00CA5D2C"/>
    <w:rsid w:val="00CB1274"/>
    <w:rsid w:val="00CB570C"/>
    <w:rsid w:val="00CC44F3"/>
    <w:rsid w:val="00CD12B7"/>
    <w:rsid w:val="00CE74A4"/>
    <w:rsid w:val="00CF19BD"/>
    <w:rsid w:val="00CF7D90"/>
    <w:rsid w:val="00D05784"/>
    <w:rsid w:val="00D10D09"/>
    <w:rsid w:val="00D1434B"/>
    <w:rsid w:val="00D35B6F"/>
    <w:rsid w:val="00D40936"/>
    <w:rsid w:val="00D43FBB"/>
    <w:rsid w:val="00D53880"/>
    <w:rsid w:val="00D572DF"/>
    <w:rsid w:val="00D65608"/>
    <w:rsid w:val="00D80290"/>
    <w:rsid w:val="00D81149"/>
    <w:rsid w:val="00D91CC3"/>
    <w:rsid w:val="00D946DF"/>
    <w:rsid w:val="00DA68AF"/>
    <w:rsid w:val="00DB2F25"/>
    <w:rsid w:val="00DB661B"/>
    <w:rsid w:val="00DC20B5"/>
    <w:rsid w:val="00DD5BCA"/>
    <w:rsid w:val="00DE10D6"/>
    <w:rsid w:val="00DE5E1F"/>
    <w:rsid w:val="00DE7C32"/>
    <w:rsid w:val="00DF197C"/>
    <w:rsid w:val="00DF34D5"/>
    <w:rsid w:val="00DF4717"/>
    <w:rsid w:val="00E030CB"/>
    <w:rsid w:val="00E03152"/>
    <w:rsid w:val="00E05400"/>
    <w:rsid w:val="00E10ED4"/>
    <w:rsid w:val="00E232E3"/>
    <w:rsid w:val="00E24DE4"/>
    <w:rsid w:val="00E43124"/>
    <w:rsid w:val="00E616BE"/>
    <w:rsid w:val="00E7254A"/>
    <w:rsid w:val="00E72775"/>
    <w:rsid w:val="00E77995"/>
    <w:rsid w:val="00E821CA"/>
    <w:rsid w:val="00E930D7"/>
    <w:rsid w:val="00E97708"/>
    <w:rsid w:val="00EA400A"/>
    <w:rsid w:val="00EA7672"/>
    <w:rsid w:val="00EB5B14"/>
    <w:rsid w:val="00ED2187"/>
    <w:rsid w:val="00ED5460"/>
    <w:rsid w:val="00EE5102"/>
    <w:rsid w:val="00EF52CD"/>
    <w:rsid w:val="00EF6C55"/>
    <w:rsid w:val="00F0018A"/>
    <w:rsid w:val="00F01F50"/>
    <w:rsid w:val="00F21644"/>
    <w:rsid w:val="00F23651"/>
    <w:rsid w:val="00F26821"/>
    <w:rsid w:val="00F30C37"/>
    <w:rsid w:val="00F322C9"/>
    <w:rsid w:val="00F373E5"/>
    <w:rsid w:val="00F40B85"/>
    <w:rsid w:val="00F41549"/>
    <w:rsid w:val="00F42866"/>
    <w:rsid w:val="00F51E48"/>
    <w:rsid w:val="00F65BD0"/>
    <w:rsid w:val="00F65C39"/>
    <w:rsid w:val="00F70C24"/>
    <w:rsid w:val="00F71501"/>
    <w:rsid w:val="00F76502"/>
    <w:rsid w:val="00F84976"/>
    <w:rsid w:val="00F84C41"/>
    <w:rsid w:val="00F97B49"/>
    <w:rsid w:val="00F97F27"/>
    <w:rsid w:val="00FA188E"/>
    <w:rsid w:val="00FA1E4A"/>
    <w:rsid w:val="00FA76A1"/>
    <w:rsid w:val="00FB53FB"/>
    <w:rsid w:val="00FF3E7A"/>
    <w:rsid w:val="00FF6D79"/>
  </w:rsids>
  <m:mathPr>
    <m:mathFont m:val="Cambria Math"/>
    <m:brkBin m:val="before"/>
    <m:brkBinSub m:val="--"/>
    <m:smallFrac m:val="0"/>
    <m:dispDef/>
    <m:lMargin m:val="0"/>
    <m:rMargin m:val="0"/>
    <m:defJc m:val="centerGroup"/>
    <m:wrapIndent m:val="1440"/>
    <m:intLim m:val="subSup"/>
    <m:naryLim m:val="undOvr"/>
  </m:mathPr>
  <w:themeFontLang w:val="nl-NL"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E1341"/>
  <w15:chartTrackingRefBased/>
  <w15:docId w15:val="{B3EC1E2D-B223-4063-8762-0A3975632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0AB"/>
    <w:pPr>
      <w:spacing w:line="240" w:lineRule="auto"/>
      <w:jc w:val="both"/>
    </w:pPr>
    <w:rPr>
      <w:rFonts w:ascii="Segoe UI" w:hAnsi="Segoe UI"/>
      <w:sz w:val="20"/>
      <w:lang w:val="en-GB"/>
    </w:rPr>
  </w:style>
  <w:style w:type="paragraph" w:styleId="Heading1">
    <w:name w:val="heading 1"/>
    <w:basedOn w:val="Normal"/>
    <w:next w:val="BodyText"/>
    <w:link w:val="Heading1Char"/>
    <w:uiPriority w:val="9"/>
    <w:qFormat/>
    <w:rsid w:val="00BC625D"/>
    <w:pPr>
      <w:keepNext/>
      <w:keepLines/>
      <w:pageBreakBefore/>
      <w:numPr>
        <w:numId w:val="3"/>
      </w:numPr>
      <w:spacing w:before="240" w:after="0"/>
      <w:ind w:left="431" w:hanging="431"/>
      <w:outlineLvl w:val="0"/>
    </w:pPr>
    <w:rPr>
      <w:rFonts w:eastAsiaTheme="majorEastAsia" w:cstheme="majorBidi"/>
      <w:color w:val="13274C" w:themeColor="text1" w:themeTint="E6"/>
      <w:sz w:val="32"/>
      <w:szCs w:val="32"/>
    </w:rPr>
  </w:style>
  <w:style w:type="paragraph" w:styleId="Heading2">
    <w:name w:val="heading 2"/>
    <w:basedOn w:val="Normal"/>
    <w:next w:val="BodyText"/>
    <w:link w:val="Heading2Char"/>
    <w:uiPriority w:val="9"/>
    <w:unhideWhenUsed/>
    <w:qFormat/>
    <w:rsid w:val="00BC625D"/>
    <w:pPr>
      <w:keepNext/>
      <w:keepLines/>
      <w:numPr>
        <w:ilvl w:val="1"/>
        <w:numId w:val="3"/>
      </w:numPr>
      <w:spacing w:before="40" w:after="0"/>
      <w:outlineLvl w:val="1"/>
    </w:pPr>
    <w:rPr>
      <w:rFonts w:eastAsiaTheme="majorEastAsia" w:cstheme="majorBidi"/>
      <w:color w:val="13274C" w:themeColor="text1" w:themeTint="E6"/>
      <w:sz w:val="26"/>
      <w:szCs w:val="26"/>
    </w:rPr>
  </w:style>
  <w:style w:type="paragraph" w:styleId="Heading3">
    <w:name w:val="heading 3"/>
    <w:basedOn w:val="Normal"/>
    <w:next w:val="BodyText"/>
    <w:link w:val="Heading3Char"/>
    <w:uiPriority w:val="9"/>
    <w:unhideWhenUsed/>
    <w:qFormat/>
    <w:rsid w:val="009F11AB"/>
    <w:pPr>
      <w:keepNext/>
      <w:keepLines/>
      <w:numPr>
        <w:ilvl w:val="2"/>
        <w:numId w:val="3"/>
      </w:numPr>
      <w:spacing w:before="40" w:after="0"/>
      <w:outlineLvl w:val="2"/>
    </w:pPr>
    <w:rPr>
      <w:rFonts w:eastAsiaTheme="majorEastAsia" w:cstheme="majorBidi"/>
      <w:color w:val="13274C" w:themeColor="text1" w:themeTint="E6"/>
      <w:sz w:val="24"/>
      <w:szCs w:val="24"/>
    </w:rPr>
  </w:style>
  <w:style w:type="paragraph" w:styleId="Heading4">
    <w:name w:val="heading 4"/>
    <w:basedOn w:val="Normal"/>
    <w:next w:val="BodyText"/>
    <w:link w:val="Heading4Char"/>
    <w:uiPriority w:val="9"/>
    <w:unhideWhenUsed/>
    <w:qFormat/>
    <w:rsid w:val="009F11AB"/>
    <w:pPr>
      <w:keepNext/>
      <w:keepLines/>
      <w:numPr>
        <w:ilvl w:val="3"/>
        <w:numId w:val="3"/>
      </w:numPr>
      <w:spacing w:before="40" w:after="0"/>
      <w:outlineLvl w:val="3"/>
    </w:pPr>
    <w:rPr>
      <w:rFonts w:eastAsiaTheme="majorEastAsia" w:cstheme="majorBidi"/>
      <w:i/>
      <w:iCs/>
      <w:color w:val="13274C" w:themeColor="text1" w:themeTint="E6"/>
    </w:rPr>
  </w:style>
  <w:style w:type="paragraph" w:styleId="Heading5">
    <w:name w:val="heading 5"/>
    <w:basedOn w:val="Normal"/>
    <w:next w:val="BodyText"/>
    <w:link w:val="Heading5Char"/>
    <w:uiPriority w:val="9"/>
    <w:unhideWhenUsed/>
    <w:qFormat/>
    <w:rsid w:val="009F11AB"/>
    <w:pPr>
      <w:keepNext/>
      <w:keepLines/>
      <w:numPr>
        <w:ilvl w:val="4"/>
        <w:numId w:val="3"/>
      </w:numPr>
      <w:tabs>
        <w:tab w:val="num" w:pos="360"/>
      </w:tabs>
      <w:spacing w:before="40" w:after="0"/>
      <w:ind w:left="0" w:firstLine="0"/>
      <w:outlineLvl w:val="4"/>
    </w:pPr>
    <w:rPr>
      <w:rFonts w:eastAsiaTheme="majorEastAsia" w:cstheme="majorBidi"/>
      <w:color w:val="13274C" w:themeColor="text1" w:themeTint="E6"/>
    </w:rPr>
  </w:style>
  <w:style w:type="paragraph" w:styleId="Heading6">
    <w:name w:val="heading 6"/>
    <w:basedOn w:val="Normal"/>
    <w:next w:val="BodyText"/>
    <w:link w:val="Heading6Char"/>
    <w:uiPriority w:val="9"/>
    <w:unhideWhenUsed/>
    <w:qFormat/>
    <w:rsid w:val="009F11AB"/>
    <w:pPr>
      <w:keepNext/>
      <w:keepLines/>
      <w:numPr>
        <w:ilvl w:val="5"/>
        <w:numId w:val="3"/>
      </w:numPr>
      <w:tabs>
        <w:tab w:val="num" w:pos="360"/>
      </w:tabs>
      <w:spacing w:before="40" w:after="0"/>
      <w:ind w:left="0" w:firstLine="0"/>
      <w:outlineLvl w:val="5"/>
    </w:pPr>
    <w:rPr>
      <w:rFonts w:eastAsiaTheme="majorEastAsia" w:cstheme="majorBidi"/>
      <w:color w:val="13274C" w:themeColor="text1" w:themeTint="E6"/>
    </w:rPr>
  </w:style>
  <w:style w:type="paragraph" w:styleId="Heading7">
    <w:name w:val="heading 7"/>
    <w:basedOn w:val="Normal"/>
    <w:next w:val="BodyText"/>
    <w:link w:val="Heading7Char"/>
    <w:uiPriority w:val="9"/>
    <w:semiHidden/>
    <w:unhideWhenUsed/>
    <w:qFormat/>
    <w:rsid w:val="009F11AB"/>
    <w:pPr>
      <w:keepNext/>
      <w:keepLines/>
      <w:numPr>
        <w:ilvl w:val="6"/>
        <w:numId w:val="3"/>
      </w:numPr>
      <w:tabs>
        <w:tab w:val="num" w:pos="360"/>
      </w:tabs>
      <w:spacing w:before="40" w:after="0"/>
      <w:ind w:left="0" w:firstLine="0"/>
      <w:outlineLvl w:val="6"/>
    </w:pPr>
    <w:rPr>
      <w:rFonts w:eastAsiaTheme="majorEastAsia" w:cstheme="majorBidi"/>
      <w:i/>
      <w:iCs/>
      <w:color w:val="13274C" w:themeColor="text1" w:themeTint="E6"/>
    </w:rPr>
  </w:style>
  <w:style w:type="paragraph" w:styleId="Heading8">
    <w:name w:val="heading 8"/>
    <w:basedOn w:val="Normal"/>
    <w:next w:val="Normal"/>
    <w:link w:val="Heading8Char"/>
    <w:uiPriority w:val="9"/>
    <w:semiHidden/>
    <w:unhideWhenUsed/>
    <w:qFormat/>
    <w:rsid w:val="002070AB"/>
    <w:pPr>
      <w:keepNext/>
      <w:keepLines/>
      <w:numPr>
        <w:ilvl w:val="7"/>
        <w:numId w:val="3"/>
      </w:numPr>
      <w:tabs>
        <w:tab w:val="num" w:pos="360"/>
      </w:tabs>
      <w:spacing w:before="40" w:after="0"/>
      <w:ind w:left="0" w:firstLine="0"/>
      <w:outlineLvl w:val="7"/>
    </w:pPr>
    <w:rPr>
      <w:rFonts w:eastAsiaTheme="majorEastAsia" w:cstheme="majorBidi"/>
      <w:color w:val="183260" w:themeColor="text1" w:themeTint="D8"/>
      <w:sz w:val="21"/>
      <w:szCs w:val="21"/>
    </w:rPr>
  </w:style>
  <w:style w:type="paragraph" w:styleId="Heading9">
    <w:name w:val="heading 9"/>
    <w:basedOn w:val="Normal"/>
    <w:next w:val="Normal"/>
    <w:link w:val="Heading9Char"/>
    <w:uiPriority w:val="9"/>
    <w:semiHidden/>
    <w:unhideWhenUsed/>
    <w:qFormat/>
    <w:rsid w:val="002070AB"/>
    <w:pPr>
      <w:keepNext/>
      <w:keepLines/>
      <w:numPr>
        <w:ilvl w:val="8"/>
        <w:numId w:val="3"/>
      </w:numPr>
      <w:tabs>
        <w:tab w:val="num" w:pos="360"/>
      </w:tabs>
      <w:spacing w:before="40" w:after="0"/>
      <w:ind w:left="0" w:firstLine="0"/>
      <w:outlineLvl w:val="8"/>
    </w:pPr>
    <w:rPr>
      <w:rFonts w:eastAsiaTheme="majorEastAsia" w:cstheme="majorBidi"/>
      <w:i/>
      <w:iCs/>
      <w:color w:val="18326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164796"/>
    <w:pPr>
      <w:spacing w:after="0"/>
    </w:pPr>
    <w:rPr>
      <w:sz w:val="16"/>
      <w:szCs w:val="16"/>
    </w:rPr>
  </w:style>
  <w:style w:type="character" w:customStyle="1" w:styleId="HeaderChar">
    <w:name w:val="Header Char"/>
    <w:basedOn w:val="DefaultParagraphFont"/>
    <w:link w:val="Header"/>
    <w:uiPriority w:val="99"/>
    <w:rsid w:val="00164796"/>
    <w:rPr>
      <w:rFonts w:ascii="Segoe UI" w:hAnsi="Segoe UI"/>
      <w:sz w:val="16"/>
      <w:szCs w:val="16"/>
      <w:lang w:val="en-GB"/>
    </w:rPr>
  </w:style>
  <w:style w:type="paragraph" w:styleId="Footer">
    <w:name w:val="footer"/>
    <w:basedOn w:val="Normal"/>
    <w:link w:val="FooterChar"/>
    <w:uiPriority w:val="99"/>
    <w:unhideWhenUsed/>
    <w:qFormat/>
    <w:rsid w:val="00164796"/>
    <w:pPr>
      <w:tabs>
        <w:tab w:val="center" w:pos="4536"/>
        <w:tab w:val="right" w:pos="9072"/>
      </w:tabs>
      <w:spacing w:after="0"/>
      <w:jc w:val="center"/>
    </w:pPr>
    <w:rPr>
      <w:sz w:val="14"/>
      <w:szCs w:val="20"/>
    </w:rPr>
  </w:style>
  <w:style w:type="character" w:customStyle="1" w:styleId="FooterChar">
    <w:name w:val="Footer Char"/>
    <w:basedOn w:val="DefaultParagraphFont"/>
    <w:link w:val="Footer"/>
    <w:uiPriority w:val="99"/>
    <w:rsid w:val="00164796"/>
    <w:rPr>
      <w:rFonts w:ascii="Segoe UI" w:hAnsi="Segoe UI"/>
      <w:sz w:val="14"/>
      <w:szCs w:val="20"/>
      <w:lang w:val="en-GB"/>
    </w:rPr>
  </w:style>
  <w:style w:type="table" w:styleId="TableGrid">
    <w:name w:val="Table Grid"/>
    <w:basedOn w:val="TableNormal"/>
    <w:rsid w:val="00A03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164796"/>
    <w:pPr>
      <w:widowControl w:val="0"/>
      <w:suppressAutoHyphens/>
      <w:spacing w:after="120"/>
    </w:pPr>
    <w:rPr>
      <w:rFonts w:eastAsia="Arial Unicode MS" w:cs="Mangal"/>
      <w:kern w:val="1"/>
      <w:szCs w:val="24"/>
      <w:lang w:eastAsia="hi-IN" w:bidi="hi-IN"/>
    </w:rPr>
  </w:style>
  <w:style w:type="character" w:customStyle="1" w:styleId="BodyTextChar">
    <w:name w:val="Body Text Char"/>
    <w:basedOn w:val="DefaultParagraphFont"/>
    <w:link w:val="BodyText"/>
    <w:rsid w:val="00164796"/>
    <w:rPr>
      <w:rFonts w:ascii="Segoe UI" w:eastAsia="Arial Unicode MS" w:hAnsi="Segoe UI" w:cs="Mangal"/>
      <w:kern w:val="1"/>
      <w:sz w:val="20"/>
      <w:szCs w:val="24"/>
      <w:lang w:val="en-GB" w:eastAsia="hi-IN" w:bidi="hi-IN"/>
    </w:rPr>
  </w:style>
  <w:style w:type="character" w:customStyle="1" w:styleId="Heading1Char">
    <w:name w:val="Heading 1 Char"/>
    <w:basedOn w:val="DefaultParagraphFont"/>
    <w:link w:val="Heading1"/>
    <w:uiPriority w:val="9"/>
    <w:rsid w:val="00BC625D"/>
    <w:rPr>
      <w:rFonts w:ascii="Segoe UI" w:eastAsiaTheme="majorEastAsia" w:hAnsi="Segoe UI" w:cstheme="majorBidi"/>
      <w:color w:val="13274C" w:themeColor="text1" w:themeTint="E6"/>
      <w:sz w:val="32"/>
      <w:szCs w:val="32"/>
      <w:lang w:val="en-GB"/>
    </w:rPr>
  </w:style>
  <w:style w:type="paragraph" w:styleId="TOCHeading">
    <w:name w:val="TOC Heading"/>
    <w:basedOn w:val="Heading1"/>
    <w:next w:val="BodyText"/>
    <w:autoRedefine/>
    <w:uiPriority w:val="39"/>
    <w:unhideWhenUsed/>
    <w:rsid w:val="00CE74A4"/>
    <w:pPr>
      <w:outlineLvl w:val="9"/>
    </w:pPr>
    <w:rPr>
      <w:lang w:val="en-US"/>
    </w:rPr>
  </w:style>
  <w:style w:type="paragraph" w:styleId="TOC1">
    <w:name w:val="toc 1"/>
    <w:basedOn w:val="Normal"/>
    <w:next w:val="Normal"/>
    <w:autoRedefine/>
    <w:uiPriority w:val="39"/>
    <w:unhideWhenUsed/>
    <w:rsid w:val="00CE74A4"/>
    <w:pPr>
      <w:spacing w:after="100"/>
    </w:pPr>
  </w:style>
  <w:style w:type="character" w:styleId="Hyperlink">
    <w:name w:val="Hyperlink"/>
    <w:basedOn w:val="DefaultParagraphFont"/>
    <w:uiPriority w:val="99"/>
    <w:unhideWhenUsed/>
    <w:qFormat/>
    <w:rsid w:val="00CE74A4"/>
    <w:rPr>
      <w:color w:val="83151D" w:themeColor="hyperlink"/>
      <w:u w:val="single"/>
    </w:rPr>
  </w:style>
  <w:style w:type="character" w:customStyle="1" w:styleId="Heading2Char">
    <w:name w:val="Heading 2 Char"/>
    <w:basedOn w:val="DefaultParagraphFont"/>
    <w:link w:val="Heading2"/>
    <w:uiPriority w:val="9"/>
    <w:rsid w:val="00BC625D"/>
    <w:rPr>
      <w:rFonts w:ascii="Segoe UI" w:eastAsiaTheme="majorEastAsia" w:hAnsi="Segoe UI" w:cstheme="majorBidi"/>
      <w:color w:val="13274C" w:themeColor="text1" w:themeTint="E6"/>
      <w:sz w:val="26"/>
      <w:szCs w:val="26"/>
      <w:lang w:val="en-GB"/>
    </w:rPr>
  </w:style>
  <w:style w:type="character" w:customStyle="1" w:styleId="Heading3Char">
    <w:name w:val="Heading 3 Char"/>
    <w:basedOn w:val="DefaultParagraphFont"/>
    <w:link w:val="Heading3"/>
    <w:uiPriority w:val="9"/>
    <w:rsid w:val="009F11AB"/>
    <w:rPr>
      <w:rFonts w:ascii="Segoe UI" w:eastAsiaTheme="majorEastAsia" w:hAnsi="Segoe UI" w:cstheme="majorBidi"/>
      <w:color w:val="13274C" w:themeColor="text1" w:themeTint="E6"/>
      <w:sz w:val="24"/>
      <w:szCs w:val="24"/>
      <w:lang w:val="en-GB"/>
    </w:rPr>
  </w:style>
  <w:style w:type="character" w:customStyle="1" w:styleId="Heading4Char">
    <w:name w:val="Heading 4 Char"/>
    <w:basedOn w:val="DefaultParagraphFont"/>
    <w:link w:val="Heading4"/>
    <w:uiPriority w:val="9"/>
    <w:rsid w:val="009F11AB"/>
    <w:rPr>
      <w:rFonts w:ascii="Segoe UI" w:eastAsiaTheme="majorEastAsia" w:hAnsi="Segoe UI" w:cstheme="majorBidi"/>
      <w:i/>
      <w:iCs/>
      <w:color w:val="13274C" w:themeColor="text1" w:themeTint="E6"/>
      <w:sz w:val="20"/>
      <w:lang w:val="en-GB"/>
    </w:rPr>
  </w:style>
  <w:style w:type="character" w:customStyle="1" w:styleId="Heading5Char">
    <w:name w:val="Heading 5 Char"/>
    <w:basedOn w:val="DefaultParagraphFont"/>
    <w:link w:val="Heading5"/>
    <w:uiPriority w:val="9"/>
    <w:rsid w:val="009F11AB"/>
    <w:rPr>
      <w:rFonts w:ascii="Segoe UI" w:eastAsiaTheme="majorEastAsia" w:hAnsi="Segoe UI" w:cstheme="majorBidi"/>
      <w:color w:val="13274C" w:themeColor="text1" w:themeTint="E6"/>
      <w:sz w:val="20"/>
      <w:lang w:val="en-GB"/>
    </w:rPr>
  </w:style>
  <w:style w:type="character" w:customStyle="1" w:styleId="Heading6Char">
    <w:name w:val="Heading 6 Char"/>
    <w:basedOn w:val="DefaultParagraphFont"/>
    <w:link w:val="Heading6"/>
    <w:uiPriority w:val="9"/>
    <w:rsid w:val="009F11AB"/>
    <w:rPr>
      <w:rFonts w:ascii="Segoe UI" w:eastAsiaTheme="majorEastAsia" w:hAnsi="Segoe UI" w:cstheme="majorBidi"/>
      <w:color w:val="13274C" w:themeColor="text1" w:themeTint="E6"/>
      <w:sz w:val="20"/>
      <w:lang w:val="en-GB"/>
    </w:rPr>
  </w:style>
  <w:style w:type="character" w:customStyle="1" w:styleId="Heading7Char">
    <w:name w:val="Heading 7 Char"/>
    <w:basedOn w:val="DefaultParagraphFont"/>
    <w:link w:val="Heading7"/>
    <w:uiPriority w:val="9"/>
    <w:semiHidden/>
    <w:rsid w:val="009F11AB"/>
    <w:rPr>
      <w:rFonts w:ascii="Segoe UI" w:eastAsiaTheme="majorEastAsia" w:hAnsi="Segoe UI" w:cstheme="majorBidi"/>
      <w:i/>
      <w:iCs/>
      <w:color w:val="13274C" w:themeColor="text1" w:themeTint="E6"/>
      <w:sz w:val="20"/>
      <w:lang w:val="en-GB"/>
    </w:rPr>
  </w:style>
  <w:style w:type="character" w:customStyle="1" w:styleId="Heading8Char">
    <w:name w:val="Heading 8 Char"/>
    <w:basedOn w:val="DefaultParagraphFont"/>
    <w:link w:val="Heading8"/>
    <w:uiPriority w:val="9"/>
    <w:semiHidden/>
    <w:rsid w:val="002070AB"/>
    <w:rPr>
      <w:rFonts w:ascii="Segoe UI" w:eastAsiaTheme="majorEastAsia" w:hAnsi="Segoe UI" w:cstheme="majorBidi"/>
      <w:color w:val="183260" w:themeColor="text1" w:themeTint="D8"/>
      <w:sz w:val="21"/>
      <w:szCs w:val="21"/>
      <w:lang w:val="en-GB"/>
    </w:rPr>
  </w:style>
  <w:style w:type="character" w:customStyle="1" w:styleId="Heading9Char">
    <w:name w:val="Heading 9 Char"/>
    <w:basedOn w:val="DefaultParagraphFont"/>
    <w:link w:val="Heading9"/>
    <w:uiPriority w:val="9"/>
    <w:semiHidden/>
    <w:rsid w:val="002070AB"/>
    <w:rPr>
      <w:rFonts w:ascii="Segoe UI" w:eastAsiaTheme="majorEastAsia" w:hAnsi="Segoe UI" w:cstheme="majorBidi"/>
      <w:i/>
      <w:iCs/>
      <w:color w:val="183260" w:themeColor="text1" w:themeTint="D8"/>
      <w:sz w:val="21"/>
      <w:szCs w:val="21"/>
      <w:lang w:val="en-GB"/>
    </w:rPr>
  </w:style>
  <w:style w:type="paragraph" w:styleId="Title">
    <w:name w:val="Title"/>
    <w:basedOn w:val="Normal"/>
    <w:next w:val="BodyText"/>
    <w:link w:val="TitleChar"/>
    <w:uiPriority w:val="10"/>
    <w:qFormat/>
    <w:rsid w:val="002070AB"/>
    <w:pPr>
      <w:spacing w:after="0"/>
      <w:contextualSpacing/>
    </w:pPr>
    <w:rPr>
      <w:rFonts w:eastAsiaTheme="majorEastAsia" w:cstheme="majorBidi"/>
      <w:color w:val="13274C" w:themeColor="text1" w:themeTint="E6"/>
      <w:spacing w:val="-10"/>
      <w:kern w:val="28"/>
      <w:sz w:val="56"/>
      <w:szCs w:val="56"/>
    </w:rPr>
  </w:style>
  <w:style w:type="character" w:customStyle="1" w:styleId="TitleChar">
    <w:name w:val="Title Char"/>
    <w:basedOn w:val="DefaultParagraphFont"/>
    <w:link w:val="Title"/>
    <w:uiPriority w:val="10"/>
    <w:rsid w:val="002070AB"/>
    <w:rPr>
      <w:rFonts w:ascii="Segoe UI" w:eastAsiaTheme="majorEastAsia" w:hAnsi="Segoe UI" w:cstheme="majorBidi"/>
      <w:color w:val="13274C" w:themeColor="text1" w:themeTint="E6"/>
      <w:spacing w:val="-10"/>
      <w:kern w:val="28"/>
      <w:sz w:val="56"/>
      <w:szCs w:val="56"/>
      <w:lang w:val="en-GB"/>
    </w:rPr>
  </w:style>
  <w:style w:type="paragraph" w:styleId="Subtitle">
    <w:name w:val="Subtitle"/>
    <w:basedOn w:val="Normal"/>
    <w:next w:val="Normal"/>
    <w:link w:val="SubtitleChar"/>
    <w:uiPriority w:val="11"/>
    <w:qFormat/>
    <w:rsid w:val="001E4CCB"/>
    <w:pPr>
      <w:numPr>
        <w:ilvl w:val="1"/>
      </w:numPr>
    </w:pPr>
    <w:rPr>
      <w:rFonts w:eastAsiaTheme="minorEastAsia"/>
      <w:color w:val="2A58A9" w:themeColor="text1" w:themeTint="A5"/>
      <w:spacing w:val="15"/>
    </w:rPr>
  </w:style>
  <w:style w:type="character" w:customStyle="1" w:styleId="SubtitleChar">
    <w:name w:val="Subtitle Char"/>
    <w:basedOn w:val="DefaultParagraphFont"/>
    <w:link w:val="Subtitle"/>
    <w:uiPriority w:val="11"/>
    <w:rsid w:val="001E4CCB"/>
    <w:rPr>
      <w:rFonts w:ascii="Roboto" w:eastAsiaTheme="minorEastAsia" w:hAnsi="Roboto"/>
      <w:color w:val="2A58A9" w:themeColor="text1" w:themeTint="A5"/>
      <w:spacing w:val="15"/>
      <w:lang w:val="en-GB"/>
    </w:rPr>
  </w:style>
  <w:style w:type="character" w:styleId="SubtleEmphasis">
    <w:name w:val="Subtle Emphasis"/>
    <w:basedOn w:val="DefaultParagraphFont"/>
    <w:uiPriority w:val="19"/>
    <w:qFormat/>
    <w:rsid w:val="002070AB"/>
    <w:rPr>
      <w:rFonts w:ascii="Segoe UI" w:hAnsi="Segoe UI"/>
      <w:i/>
      <w:iCs/>
      <w:color w:val="214584" w:themeColor="text1" w:themeTint="BF"/>
    </w:rPr>
  </w:style>
  <w:style w:type="character" w:styleId="Emphasis">
    <w:name w:val="Emphasis"/>
    <w:basedOn w:val="DefaultParagraphFont"/>
    <w:uiPriority w:val="20"/>
    <w:qFormat/>
    <w:rsid w:val="002070AB"/>
    <w:rPr>
      <w:rFonts w:ascii="Segoe UI" w:hAnsi="Segoe UI"/>
      <w:i/>
      <w:iCs/>
    </w:rPr>
  </w:style>
  <w:style w:type="character" w:styleId="IntenseEmphasis">
    <w:name w:val="Intense Emphasis"/>
    <w:basedOn w:val="DefaultParagraphFont"/>
    <w:uiPriority w:val="21"/>
    <w:qFormat/>
    <w:rsid w:val="001E4CCB"/>
    <w:rPr>
      <w:rFonts w:ascii="Roboto" w:hAnsi="Roboto"/>
      <w:i/>
      <w:iCs/>
      <w:color w:val="1E3C72" w:themeColor="accent1"/>
    </w:rPr>
  </w:style>
  <w:style w:type="character" w:styleId="Strong">
    <w:name w:val="Strong"/>
    <w:basedOn w:val="DefaultParagraphFont"/>
    <w:uiPriority w:val="22"/>
    <w:qFormat/>
    <w:rsid w:val="00164796"/>
    <w:rPr>
      <w:rFonts w:ascii="Segoe UI" w:hAnsi="Segoe UI"/>
      <w:b/>
      <w:bCs/>
    </w:rPr>
  </w:style>
  <w:style w:type="character" w:styleId="SubtleReference">
    <w:name w:val="Subtle Reference"/>
    <w:basedOn w:val="DefaultParagraphFont"/>
    <w:uiPriority w:val="31"/>
    <w:rsid w:val="002070AB"/>
    <w:rPr>
      <w:rFonts w:ascii="Segoe UI" w:hAnsi="Segoe UI"/>
      <w:smallCaps/>
      <w:color w:val="2A58A9" w:themeColor="text1" w:themeTint="A5"/>
    </w:rPr>
  </w:style>
  <w:style w:type="character" w:styleId="IntenseReference">
    <w:name w:val="Intense Reference"/>
    <w:basedOn w:val="DefaultParagraphFont"/>
    <w:uiPriority w:val="32"/>
    <w:rsid w:val="002070AB"/>
    <w:rPr>
      <w:rFonts w:ascii="Segoe UI" w:hAnsi="Segoe UI"/>
      <w:b/>
      <w:bCs/>
      <w:smallCaps/>
      <w:color w:val="1E3C72" w:themeColor="accent1"/>
      <w:spacing w:val="5"/>
    </w:rPr>
  </w:style>
  <w:style w:type="character" w:styleId="BookTitle">
    <w:name w:val="Book Title"/>
    <w:basedOn w:val="DefaultParagraphFont"/>
    <w:uiPriority w:val="33"/>
    <w:rsid w:val="002070AB"/>
    <w:rPr>
      <w:rFonts w:ascii="Segoe UI" w:hAnsi="Segoe UI"/>
      <w:b/>
      <w:bCs/>
      <w:i/>
      <w:iCs/>
      <w:spacing w:val="5"/>
    </w:rPr>
  </w:style>
  <w:style w:type="table" w:styleId="GridTable1Light-Accent1">
    <w:name w:val="Grid Table 1 Light Accent 1"/>
    <w:basedOn w:val="TableNormal"/>
    <w:uiPriority w:val="46"/>
    <w:rsid w:val="00AF58BB"/>
    <w:pPr>
      <w:spacing w:after="0" w:line="240" w:lineRule="auto"/>
    </w:pPr>
    <w:rPr>
      <w:rFonts w:ascii="Calibri" w:eastAsia="Calibri" w:hAnsi="Calibri" w:cs="Times New Roman"/>
      <w:sz w:val="20"/>
      <w:szCs w:val="20"/>
    </w:rPr>
    <w:tblPr>
      <w:tblStyleRowBandSize w:val="1"/>
      <w:tblStyleColBandSize w:val="1"/>
      <w:tblBorders>
        <w:top w:val="single" w:sz="4" w:space="0" w:color="8AA9E0" w:themeColor="accent1" w:themeTint="66"/>
        <w:left w:val="single" w:sz="4" w:space="0" w:color="8AA9E0" w:themeColor="accent1" w:themeTint="66"/>
        <w:bottom w:val="single" w:sz="4" w:space="0" w:color="8AA9E0" w:themeColor="accent1" w:themeTint="66"/>
        <w:right w:val="single" w:sz="4" w:space="0" w:color="8AA9E0" w:themeColor="accent1" w:themeTint="66"/>
        <w:insideH w:val="single" w:sz="4" w:space="0" w:color="8AA9E0" w:themeColor="accent1" w:themeTint="66"/>
        <w:insideV w:val="single" w:sz="4" w:space="0" w:color="8AA9E0" w:themeColor="accent1" w:themeTint="66"/>
      </w:tblBorders>
    </w:tblPr>
    <w:tblStylePr w:type="firstRow">
      <w:rPr>
        <w:b/>
        <w:bCs/>
      </w:rPr>
      <w:tblPr/>
      <w:tcPr>
        <w:tcBorders>
          <w:bottom w:val="single" w:sz="12" w:space="0" w:color="517ED1" w:themeColor="accent1" w:themeTint="99"/>
        </w:tcBorders>
      </w:tcPr>
    </w:tblStylePr>
    <w:tblStylePr w:type="lastRow">
      <w:rPr>
        <w:b/>
        <w:bCs/>
      </w:rPr>
      <w:tblPr/>
      <w:tcPr>
        <w:tcBorders>
          <w:top w:val="double" w:sz="2" w:space="0" w:color="517ED1" w:themeColor="accent1" w:themeTint="99"/>
        </w:tcBorders>
      </w:tcPr>
    </w:tblStylePr>
    <w:tblStylePr w:type="firstCol">
      <w:rPr>
        <w:b/>
        <w:bCs/>
      </w:rPr>
    </w:tblStylePr>
    <w:tblStylePr w:type="lastCol">
      <w:rPr>
        <w:b/>
        <w:bCs/>
      </w:rPr>
    </w:tblStylePr>
  </w:style>
  <w:style w:type="paragraph" w:styleId="Quote">
    <w:name w:val="Quote"/>
    <w:basedOn w:val="Normal"/>
    <w:next w:val="Normal"/>
    <w:link w:val="QuoteChar"/>
    <w:uiPriority w:val="29"/>
    <w:qFormat/>
    <w:rsid w:val="001E4CCB"/>
    <w:pPr>
      <w:spacing w:before="200"/>
      <w:ind w:left="864" w:right="864"/>
      <w:jc w:val="center"/>
    </w:pPr>
    <w:rPr>
      <w:i/>
      <w:iCs/>
      <w:color w:val="214584" w:themeColor="text1" w:themeTint="BF"/>
    </w:rPr>
  </w:style>
  <w:style w:type="character" w:customStyle="1" w:styleId="QuoteChar">
    <w:name w:val="Quote Char"/>
    <w:basedOn w:val="DefaultParagraphFont"/>
    <w:link w:val="Quote"/>
    <w:uiPriority w:val="29"/>
    <w:rsid w:val="001E4CCB"/>
    <w:rPr>
      <w:rFonts w:ascii="Roboto" w:hAnsi="Roboto"/>
      <w:i/>
      <w:iCs/>
      <w:color w:val="214584" w:themeColor="text1" w:themeTint="BF"/>
      <w:lang w:val="en-GB"/>
    </w:rPr>
  </w:style>
  <w:style w:type="paragraph" w:styleId="IntenseQuote">
    <w:name w:val="Intense Quote"/>
    <w:basedOn w:val="Normal"/>
    <w:next w:val="Normal"/>
    <w:link w:val="IntenseQuoteChar"/>
    <w:uiPriority w:val="30"/>
    <w:rsid w:val="001E4CCB"/>
    <w:pPr>
      <w:pBdr>
        <w:top w:val="single" w:sz="4" w:space="10" w:color="1E3C72" w:themeColor="accent1"/>
        <w:bottom w:val="single" w:sz="4" w:space="10" w:color="1E3C72" w:themeColor="accent1"/>
      </w:pBdr>
      <w:spacing w:before="360" w:after="360"/>
      <w:ind w:left="864" w:right="864"/>
      <w:jc w:val="center"/>
    </w:pPr>
    <w:rPr>
      <w:i/>
      <w:iCs/>
      <w:color w:val="1E3C72" w:themeColor="accent1"/>
    </w:rPr>
  </w:style>
  <w:style w:type="character" w:customStyle="1" w:styleId="IntenseQuoteChar">
    <w:name w:val="Intense Quote Char"/>
    <w:basedOn w:val="DefaultParagraphFont"/>
    <w:link w:val="IntenseQuote"/>
    <w:uiPriority w:val="30"/>
    <w:rsid w:val="001E4CCB"/>
    <w:rPr>
      <w:rFonts w:ascii="Roboto" w:hAnsi="Roboto"/>
      <w:i/>
      <w:iCs/>
      <w:color w:val="1E3C72" w:themeColor="accent1"/>
      <w:lang w:val="en-GB"/>
    </w:rPr>
  </w:style>
  <w:style w:type="paragraph" w:styleId="ListParagraph">
    <w:name w:val="List Paragraph"/>
    <w:basedOn w:val="Normal"/>
    <w:uiPriority w:val="34"/>
    <w:rsid w:val="001E4CCB"/>
    <w:pPr>
      <w:ind w:left="720"/>
      <w:contextualSpacing/>
    </w:pPr>
  </w:style>
  <w:style w:type="paragraph" w:styleId="TOC2">
    <w:name w:val="toc 2"/>
    <w:basedOn w:val="Normal"/>
    <w:next w:val="Normal"/>
    <w:autoRedefine/>
    <w:uiPriority w:val="39"/>
    <w:unhideWhenUsed/>
    <w:rsid w:val="00783389"/>
    <w:pPr>
      <w:spacing w:after="100"/>
      <w:ind w:left="220"/>
    </w:pPr>
  </w:style>
  <w:style w:type="paragraph" w:styleId="Caption">
    <w:name w:val="caption"/>
    <w:basedOn w:val="Normal"/>
    <w:next w:val="BodyText"/>
    <w:autoRedefine/>
    <w:unhideWhenUsed/>
    <w:qFormat/>
    <w:rsid w:val="00164796"/>
    <w:pPr>
      <w:spacing w:after="200"/>
      <w:jc w:val="center"/>
    </w:pPr>
    <w:rPr>
      <w:i/>
      <w:iCs/>
      <w:sz w:val="18"/>
      <w:szCs w:val="18"/>
    </w:rPr>
  </w:style>
  <w:style w:type="paragraph" w:styleId="TableofFigures">
    <w:name w:val="table of figures"/>
    <w:basedOn w:val="Normal"/>
    <w:next w:val="Normal"/>
    <w:uiPriority w:val="99"/>
    <w:unhideWhenUsed/>
    <w:rsid w:val="006841B2"/>
    <w:pPr>
      <w:spacing w:after="0"/>
    </w:pPr>
  </w:style>
  <w:style w:type="paragraph" w:customStyle="1" w:styleId="ISIS-Code">
    <w:name w:val="ISIS-Code"/>
    <w:basedOn w:val="Normal"/>
    <w:link w:val="ISIS-CodeChar"/>
    <w:qFormat/>
    <w:rsid w:val="00DF4717"/>
    <w:pPr>
      <w:spacing w:after="40"/>
    </w:pPr>
    <w:rPr>
      <w:rFonts w:ascii="Courier New" w:hAnsi="Courier New"/>
      <w:bCs/>
    </w:rPr>
  </w:style>
  <w:style w:type="character" w:customStyle="1" w:styleId="ISIS-CodeChar">
    <w:name w:val="ISIS-Code Char"/>
    <w:basedOn w:val="DefaultParagraphFont"/>
    <w:link w:val="ISIS-Code"/>
    <w:rsid w:val="00DF4717"/>
    <w:rPr>
      <w:rFonts w:ascii="Courier New" w:hAnsi="Courier New"/>
      <w:bCs/>
      <w:sz w:val="20"/>
      <w:lang w:val="en-GB"/>
    </w:rPr>
  </w:style>
  <w:style w:type="table" w:customStyle="1" w:styleId="ISIS-Invisible">
    <w:name w:val="ISIS-Invisible"/>
    <w:basedOn w:val="TableNormal"/>
    <w:uiPriority w:val="99"/>
    <w:rsid w:val="002070AB"/>
    <w:pPr>
      <w:spacing w:after="0" w:line="240" w:lineRule="auto"/>
    </w:pPr>
    <w:rPr>
      <w:rFonts w:ascii="Segoe UI" w:hAnsi="Segoe UI"/>
      <w:sz w:val="16"/>
    </w:rPr>
    <w:tblPr/>
  </w:style>
  <w:style w:type="paragraph" w:customStyle="1" w:styleId="ISIS-Title">
    <w:name w:val="ISIS-Title"/>
    <w:basedOn w:val="Normal"/>
    <w:next w:val="BodyText"/>
    <w:link w:val="ISIS-TitleChar"/>
    <w:qFormat/>
    <w:rsid w:val="00164796"/>
    <w:rPr>
      <w:b/>
      <w:bCs/>
      <w:color w:val="13274C" w:themeColor="text1" w:themeTint="E6"/>
    </w:rPr>
  </w:style>
  <w:style w:type="character" w:customStyle="1" w:styleId="ISIS-TitleChar">
    <w:name w:val="ISIS-Title Char"/>
    <w:basedOn w:val="DefaultParagraphFont"/>
    <w:link w:val="ISIS-Title"/>
    <w:rsid w:val="00164796"/>
    <w:rPr>
      <w:rFonts w:ascii="Segoe UI" w:hAnsi="Segoe UI"/>
      <w:b/>
      <w:bCs/>
      <w:color w:val="13274C" w:themeColor="text1" w:themeTint="E6"/>
      <w:sz w:val="20"/>
      <w:lang w:val="en-GB"/>
    </w:rPr>
  </w:style>
  <w:style w:type="paragraph" w:customStyle="1" w:styleId="ISIS-TerminalScreen">
    <w:name w:val="ISIS-TerminalScreen"/>
    <w:basedOn w:val="ISIS-Code"/>
    <w:link w:val="ISIS-TerminalScreenChar"/>
    <w:qFormat/>
    <w:rsid w:val="009B5FC4"/>
    <w:pPr>
      <w:shd w:val="clear" w:color="auto" w:fill="E2E8E8" w:themeFill="background2"/>
    </w:pPr>
  </w:style>
  <w:style w:type="table" w:customStyle="1" w:styleId="ISIS-Table">
    <w:name w:val="ISIS-Table"/>
    <w:basedOn w:val="TableNormal"/>
    <w:uiPriority w:val="99"/>
    <w:rsid w:val="007A455B"/>
    <w:pPr>
      <w:spacing w:after="0" w:line="240" w:lineRule="auto"/>
    </w:pPr>
    <w:rPr>
      <w:rFonts w:ascii="Segoe UI" w:hAnsi="Segoe U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Roboto" w:hAnsi="Roboto"/>
        <w:b/>
        <w:sz w:val="22"/>
      </w:rPr>
      <w:tblPr/>
      <w:tcPr>
        <w:tcBorders>
          <w:top w:val="single" w:sz="4" w:space="0" w:color="auto"/>
          <w:left w:val="single" w:sz="4" w:space="0" w:color="auto"/>
          <w:bottom w:val="single" w:sz="12" w:space="0" w:color="auto"/>
          <w:right w:val="single" w:sz="4" w:space="0" w:color="auto"/>
          <w:insideH w:val="nil"/>
          <w:insideV w:val="single" w:sz="4" w:space="0" w:color="auto"/>
          <w:tl2br w:val="nil"/>
          <w:tr2bl w:val="nil"/>
        </w:tcBorders>
      </w:tcPr>
    </w:tblStylePr>
  </w:style>
  <w:style w:type="character" w:customStyle="1" w:styleId="ISIS-TerminalScreenChar">
    <w:name w:val="ISIS-TerminalScreen Char"/>
    <w:basedOn w:val="ISIS-CodeChar"/>
    <w:link w:val="ISIS-TerminalScreen"/>
    <w:rsid w:val="009B5FC4"/>
    <w:rPr>
      <w:rFonts w:ascii="Courier New" w:hAnsi="Courier New"/>
      <w:bCs/>
      <w:sz w:val="20"/>
      <w:shd w:val="clear" w:color="auto" w:fill="E2E8E8" w:themeFill="background2"/>
      <w:lang w:val="en-GB"/>
    </w:rPr>
  </w:style>
  <w:style w:type="paragraph" w:customStyle="1" w:styleId="ISIS-AppendixHeading">
    <w:name w:val="ISIS-AppendixHeading"/>
    <w:next w:val="BodyText"/>
    <w:link w:val="ISIS-AppendixHeadingChar"/>
    <w:qFormat/>
    <w:rsid w:val="002070AB"/>
    <w:pPr>
      <w:pageBreakBefore/>
      <w:numPr>
        <w:numId w:val="4"/>
      </w:numPr>
      <w:tabs>
        <w:tab w:val="left" w:pos="1701"/>
      </w:tabs>
      <w:spacing w:before="240" w:after="120" w:line="240" w:lineRule="auto"/>
      <w:ind w:left="1701" w:hanging="1701"/>
      <w:outlineLvl w:val="0"/>
    </w:pPr>
    <w:rPr>
      <w:rFonts w:ascii="Segoe UI" w:hAnsi="Segoe UI"/>
      <w:sz w:val="28"/>
      <w:lang w:val="en-GB"/>
    </w:rPr>
  </w:style>
  <w:style w:type="paragraph" w:customStyle="1" w:styleId="ISIS-AnnexHeading">
    <w:name w:val="ISIS-AnnexHeading"/>
    <w:next w:val="BodyText"/>
    <w:link w:val="ISIS-AnnexHeadingChar"/>
    <w:qFormat/>
    <w:rsid w:val="002070AB"/>
    <w:pPr>
      <w:pageBreakBefore/>
      <w:numPr>
        <w:numId w:val="5"/>
      </w:numPr>
      <w:tabs>
        <w:tab w:val="left" w:pos="1701"/>
      </w:tabs>
      <w:spacing w:before="240" w:after="120" w:line="240" w:lineRule="auto"/>
      <w:ind w:left="1701" w:hanging="1701"/>
      <w:outlineLvl w:val="0"/>
    </w:pPr>
    <w:rPr>
      <w:rFonts w:ascii="Segoe UI" w:eastAsia="Arial Unicode MS" w:hAnsi="Segoe UI" w:cs="Mangal"/>
      <w:kern w:val="1"/>
      <w:sz w:val="28"/>
      <w:szCs w:val="24"/>
      <w:lang w:val="en-US" w:eastAsia="hi-IN" w:bidi="hi-IN"/>
    </w:rPr>
  </w:style>
  <w:style w:type="character" w:customStyle="1" w:styleId="ISIS-AppendixHeadingChar">
    <w:name w:val="ISIS-AppendixHeading Char"/>
    <w:basedOn w:val="DefaultParagraphFont"/>
    <w:link w:val="ISIS-AppendixHeading"/>
    <w:rsid w:val="002070AB"/>
    <w:rPr>
      <w:rFonts w:ascii="Segoe UI" w:hAnsi="Segoe UI"/>
      <w:sz w:val="28"/>
      <w:lang w:val="en-GB"/>
    </w:rPr>
  </w:style>
  <w:style w:type="character" w:customStyle="1" w:styleId="ISIS-AnnexHeadingChar">
    <w:name w:val="ISIS-AnnexHeading Char"/>
    <w:basedOn w:val="BodyTextChar"/>
    <w:link w:val="ISIS-AnnexHeading"/>
    <w:rsid w:val="002070AB"/>
    <w:rPr>
      <w:rFonts w:ascii="Segoe UI" w:eastAsia="Arial Unicode MS" w:hAnsi="Segoe UI" w:cs="Mangal"/>
      <w:kern w:val="1"/>
      <w:sz w:val="28"/>
      <w:szCs w:val="24"/>
      <w:lang w:val="en-US" w:eastAsia="hi-IN" w:bidi="hi-IN"/>
    </w:rPr>
  </w:style>
  <w:style w:type="paragraph" w:styleId="BalloonText">
    <w:name w:val="Balloon Text"/>
    <w:basedOn w:val="Normal"/>
    <w:link w:val="BalloonTextChar"/>
    <w:uiPriority w:val="99"/>
    <w:semiHidden/>
    <w:unhideWhenUsed/>
    <w:rsid w:val="00354F8D"/>
    <w:pPr>
      <w:spacing w:after="0"/>
    </w:pPr>
    <w:rPr>
      <w:rFonts w:cs="Segoe UI"/>
      <w:sz w:val="18"/>
      <w:szCs w:val="18"/>
    </w:rPr>
  </w:style>
  <w:style w:type="character" w:customStyle="1" w:styleId="BalloonTextChar">
    <w:name w:val="Balloon Text Char"/>
    <w:basedOn w:val="DefaultParagraphFont"/>
    <w:link w:val="BalloonText"/>
    <w:uiPriority w:val="99"/>
    <w:semiHidden/>
    <w:rsid w:val="00354F8D"/>
    <w:rPr>
      <w:rFonts w:ascii="Segoe UI" w:hAnsi="Segoe UI" w:cs="Segoe UI"/>
      <w:sz w:val="18"/>
      <w:szCs w:val="18"/>
      <w:lang w:val="en-GB"/>
    </w:rPr>
  </w:style>
  <w:style w:type="paragraph" w:customStyle="1" w:styleId="ISIS-HeaderTitle">
    <w:name w:val="ISIS-HeaderTitle"/>
    <w:basedOn w:val="Normal"/>
    <w:qFormat/>
    <w:rsid w:val="00164796"/>
    <w:pPr>
      <w:spacing w:after="0"/>
      <w:jc w:val="center"/>
    </w:pPr>
    <w:rPr>
      <w:sz w:val="32"/>
      <w:szCs w:val="32"/>
    </w:rPr>
  </w:style>
  <w:style w:type="paragraph" w:customStyle="1" w:styleId="ISIS-TableContents">
    <w:name w:val="ISIS-TableContents"/>
    <w:basedOn w:val="Normal"/>
    <w:qFormat/>
    <w:rsid w:val="007A455B"/>
    <w:pPr>
      <w:widowControl w:val="0"/>
      <w:suppressLineNumbers/>
      <w:suppressAutoHyphens/>
      <w:spacing w:before="60" w:after="0"/>
    </w:pPr>
    <w:rPr>
      <w:rFonts w:eastAsia="Arial Unicode MS" w:cs="Segoe UI"/>
      <w:kern w:val="1"/>
      <w:sz w:val="18"/>
      <w:szCs w:val="24"/>
      <w:lang w:eastAsia="hi-IN" w:bidi="hi-IN"/>
    </w:rPr>
  </w:style>
  <w:style w:type="paragraph" w:customStyle="1" w:styleId="ISIS-BodyTextRed">
    <w:name w:val="ISIS-BodyTextRed"/>
    <w:basedOn w:val="ISIS-TableContents"/>
    <w:qFormat/>
    <w:rsid w:val="007A455B"/>
    <w:pPr>
      <w:jc w:val="left"/>
    </w:pPr>
    <w:rPr>
      <w:color w:val="CA202E" w:themeColor="accent2"/>
      <w:sz w:val="20"/>
    </w:rPr>
  </w:style>
  <w:style w:type="paragraph" w:customStyle="1" w:styleId="ISIS-BodyTextSmall">
    <w:name w:val="ISIS-BodyTextSmall"/>
    <w:basedOn w:val="BodyText"/>
    <w:qFormat/>
    <w:rsid w:val="007A455B"/>
    <w:pPr>
      <w:widowControl/>
      <w:suppressAutoHyphens w:val="0"/>
      <w:spacing w:before="60" w:after="60"/>
    </w:pPr>
    <w:rPr>
      <w:rFonts w:eastAsia="SimSun" w:cs="Segoe UI"/>
      <w:color w:val="808080" w:themeColor="background1" w:themeShade="80"/>
      <w:kern w:val="0"/>
      <w:sz w:val="16"/>
      <w:szCs w:val="20"/>
      <w:lang w:eastAsia="zh-CN" w:bidi="ar-SA"/>
    </w:rPr>
  </w:style>
  <w:style w:type="paragraph" w:customStyle="1" w:styleId="ISIS-FormHeading1">
    <w:name w:val="ISIS-FormHeading1"/>
    <w:basedOn w:val="Heading1"/>
    <w:qFormat/>
    <w:rsid w:val="007A455B"/>
    <w:pPr>
      <w:pageBreakBefore w:val="0"/>
      <w:numPr>
        <w:numId w:val="0"/>
      </w:numPr>
      <w:spacing w:before="120" w:after="60"/>
      <w:jc w:val="center"/>
    </w:pPr>
    <w:rPr>
      <w:rFonts w:eastAsia="Times New Roman" w:cs="Times New Roman"/>
      <w:b/>
      <w:bCs/>
      <w:color w:val="353535"/>
      <w:kern w:val="32"/>
      <w:lang w:eastAsia="zh-CN"/>
    </w:rPr>
  </w:style>
  <w:style w:type="paragraph" w:customStyle="1" w:styleId="ISIS-FormSection">
    <w:name w:val="ISIS-FormSection"/>
    <w:basedOn w:val="Normal"/>
    <w:qFormat/>
    <w:rsid w:val="007A455B"/>
    <w:pPr>
      <w:spacing w:before="120" w:after="120"/>
    </w:pPr>
    <w:rPr>
      <w:rFonts w:eastAsia="SimSun" w:cs="Times New Roman"/>
      <w:i/>
      <w:lang w:eastAsia="zh-CN"/>
    </w:rPr>
  </w:style>
  <w:style w:type="paragraph" w:customStyle="1" w:styleId="ISIS-FormHeading2">
    <w:name w:val="ISIS-FormHeading2"/>
    <w:basedOn w:val="ISIS-FormSection"/>
    <w:qFormat/>
    <w:rsid w:val="007A455B"/>
    <w:pPr>
      <w:jc w:val="center"/>
    </w:pPr>
    <w:rPr>
      <w:i w:val="0"/>
      <w:sz w:val="24"/>
    </w:rPr>
  </w:style>
  <w:style w:type="paragraph" w:customStyle="1" w:styleId="ISIS-OptionSheetSubTitle">
    <w:name w:val="ISIS-OptionSheetSubTitle"/>
    <w:basedOn w:val="ISIS-FormHeading2"/>
    <w:next w:val="BodyText"/>
    <w:qFormat/>
    <w:rsid w:val="007A455B"/>
    <w:pPr>
      <w:jc w:val="left"/>
    </w:pPr>
    <w:rPr>
      <w:rFonts w:cs="Segoe UI"/>
      <w:sz w:val="22"/>
      <w:szCs w:val="20"/>
    </w:rPr>
  </w:style>
  <w:style w:type="paragraph" w:customStyle="1" w:styleId="ISIS-OptionSheetTitle">
    <w:name w:val="ISIS-OptionSheetTitle"/>
    <w:basedOn w:val="ISIS-FormHeading1"/>
    <w:next w:val="ISIS-OptionSheetSubTitle"/>
    <w:autoRedefine/>
    <w:qFormat/>
    <w:rsid w:val="007A455B"/>
    <w:pPr>
      <w:spacing w:before="240" w:after="120"/>
      <w:jc w:val="left"/>
    </w:pPr>
    <w:rPr>
      <w:rFonts w:eastAsia="Calibri" w:cs="Segoe UI"/>
      <w:bCs w:val="0"/>
      <w:color w:val="13274C" w:themeColor="text1" w:themeTint="E6"/>
      <w:sz w:val="24"/>
      <w:szCs w:val="24"/>
    </w:rPr>
  </w:style>
  <w:style w:type="paragraph" w:customStyle="1" w:styleId="ISIS-TableHeading">
    <w:name w:val="ISIS-TableHeading"/>
    <w:basedOn w:val="ISIS-TableContents"/>
    <w:next w:val="ISIS-TableContents"/>
    <w:qFormat/>
    <w:rsid w:val="007A455B"/>
    <w:pPr>
      <w:snapToGrid w:val="0"/>
      <w:jc w:val="center"/>
    </w:pPr>
    <w:rPr>
      <w:bCs/>
      <w:color w:val="FFFFFF" w:themeColor="background1"/>
      <w:sz w:val="20"/>
      <w:szCs w:val="20"/>
    </w:rPr>
  </w:style>
  <w:style w:type="paragraph" w:customStyle="1" w:styleId="ISIS-TableHeadingLeft">
    <w:name w:val="ISIS-TableHeadingLeft"/>
    <w:basedOn w:val="Normal"/>
    <w:next w:val="ISIS-TableContents"/>
    <w:qFormat/>
    <w:rsid w:val="007A455B"/>
    <w:pPr>
      <w:spacing w:after="0"/>
    </w:pPr>
    <w:rPr>
      <w:b/>
    </w:rPr>
  </w:style>
  <w:style w:type="paragraph" w:customStyle="1" w:styleId="ISIS-TextBox">
    <w:name w:val="ISIS-Text_Box"/>
    <w:basedOn w:val="BodyText"/>
    <w:rsid w:val="007A455B"/>
    <w:pPr>
      <w:widowControl/>
      <w:suppressAutoHyphens w:val="0"/>
      <w:spacing w:before="60" w:after="0"/>
    </w:pPr>
    <w:rPr>
      <w:rFonts w:eastAsia="SimSun" w:cs="Segoe UI"/>
      <w:kern w:val="0"/>
      <w:sz w:val="16"/>
      <w:szCs w:val="18"/>
      <w:lang w:eastAsia="zh-CN" w:bidi="ar-SA"/>
    </w:rPr>
  </w:style>
  <w:style w:type="paragraph" w:styleId="CommentSubject">
    <w:name w:val="annotation subject"/>
    <w:basedOn w:val="CommentText"/>
    <w:next w:val="CommentText"/>
    <w:link w:val="CommentSubjectChar"/>
    <w:uiPriority w:val="99"/>
    <w:semiHidden/>
    <w:unhideWhenUsed/>
    <w:rsid w:val="00047474"/>
    <w:pPr>
      <w:spacing w:before="0" w:after="160" w:line="240" w:lineRule="auto"/>
      <w:jc w:val="both"/>
    </w:pPr>
    <w:rPr>
      <w:rFonts w:ascii="Segoe UI" w:eastAsiaTheme="minorHAnsi" w:hAnsi="Segoe UI" w:cstheme="minorBidi"/>
      <w:b/>
      <w:bCs/>
    </w:rPr>
  </w:style>
  <w:style w:type="character" w:styleId="CommentReference">
    <w:name w:val="annotation reference"/>
    <w:uiPriority w:val="99"/>
    <w:semiHidden/>
    <w:unhideWhenUsed/>
    <w:rsid w:val="006F2DC8"/>
    <w:rPr>
      <w:sz w:val="16"/>
      <w:szCs w:val="16"/>
    </w:rPr>
  </w:style>
  <w:style w:type="paragraph" w:styleId="CommentText">
    <w:name w:val="annotation text"/>
    <w:basedOn w:val="Normal"/>
    <w:link w:val="CommentTextChar"/>
    <w:uiPriority w:val="99"/>
    <w:semiHidden/>
    <w:unhideWhenUsed/>
    <w:rsid w:val="006F2DC8"/>
    <w:pPr>
      <w:spacing w:before="60" w:after="60" w:line="276" w:lineRule="auto"/>
      <w:jc w:val="left"/>
    </w:pPr>
    <w:rPr>
      <w:rFonts w:ascii="Calibri" w:eastAsia="Times New Roman" w:hAnsi="Calibri" w:cs="Times New Roman"/>
      <w:szCs w:val="20"/>
    </w:rPr>
  </w:style>
  <w:style w:type="character" w:customStyle="1" w:styleId="CommentTextChar">
    <w:name w:val="Comment Text Char"/>
    <w:basedOn w:val="DefaultParagraphFont"/>
    <w:link w:val="CommentText"/>
    <w:uiPriority w:val="99"/>
    <w:semiHidden/>
    <w:rsid w:val="006F2DC8"/>
    <w:rPr>
      <w:rFonts w:ascii="Calibri" w:eastAsia="Times New Roman" w:hAnsi="Calibri" w:cs="Times New Roman"/>
      <w:sz w:val="20"/>
      <w:szCs w:val="20"/>
      <w:lang w:val="en-GB"/>
    </w:rPr>
  </w:style>
  <w:style w:type="character" w:customStyle="1" w:styleId="CommentSubjectChar">
    <w:name w:val="Comment Subject Char"/>
    <w:basedOn w:val="CommentTextChar"/>
    <w:link w:val="CommentSubject"/>
    <w:uiPriority w:val="99"/>
    <w:semiHidden/>
    <w:rsid w:val="00047474"/>
    <w:rPr>
      <w:rFonts w:ascii="Segoe UI" w:eastAsia="Times New Roman" w:hAnsi="Segoe UI" w:cs="Times New Roman"/>
      <w:b/>
      <w:bCs/>
      <w:sz w:val="20"/>
      <w:szCs w:val="20"/>
      <w:lang w:val="en-GB"/>
    </w:rPr>
  </w:style>
  <w:style w:type="character" w:styleId="PlaceholderText">
    <w:name w:val="Placeholder Text"/>
    <w:uiPriority w:val="99"/>
    <w:semiHidden/>
    <w:rsid w:val="00394178"/>
    <w:rPr>
      <w:color w:val="808080"/>
    </w:rPr>
  </w:style>
  <w:style w:type="paragraph" w:styleId="Revision">
    <w:name w:val="Revision"/>
    <w:hidden/>
    <w:uiPriority w:val="99"/>
    <w:semiHidden/>
    <w:rsid w:val="009F0825"/>
    <w:pPr>
      <w:spacing w:after="0" w:line="240" w:lineRule="auto"/>
    </w:pPr>
    <w:rPr>
      <w:rFonts w:ascii="Segoe UI" w:hAnsi="Segoe UI"/>
      <w:sz w:val="20"/>
      <w:lang w:val="en-GB"/>
    </w:rPr>
  </w:style>
  <w:style w:type="paragraph" w:styleId="TOC3">
    <w:name w:val="toc 3"/>
    <w:basedOn w:val="Normal"/>
    <w:next w:val="Normal"/>
    <w:autoRedefine/>
    <w:uiPriority w:val="39"/>
    <w:unhideWhenUsed/>
    <w:rsid w:val="00653A97"/>
    <w:pPr>
      <w:spacing w:after="100"/>
      <w:ind w:left="400"/>
    </w:pPr>
  </w:style>
  <w:style w:type="paragraph" w:customStyle="1" w:styleId="TableContents">
    <w:name w:val="Table Contents"/>
    <w:basedOn w:val="Normal"/>
    <w:qFormat/>
    <w:rsid w:val="00E232E3"/>
    <w:pPr>
      <w:widowControl w:val="0"/>
      <w:suppressLineNumbers/>
      <w:suppressAutoHyphens/>
      <w:spacing w:before="60" w:after="0"/>
    </w:pPr>
    <w:rPr>
      <w:rFonts w:ascii="Calibri Light" w:eastAsia="Arial Unicode MS" w:hAnsi="Calibri Light" w:cs="Mangal"/>
      <w:kern w:val="1"/>
      <w:sz w:val="18"/>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236466">
      <w:bodyDiv w:val="1"/>
      <w:marLeft w:val="0"/>
      <w:marRight w:val="0"/>
      <w:marTop w:val="0"/>
      <w:marBottom w:val="0"/>
      <w:divBdr>
        <w:top w:val="none" w:sz="0" w:space="0" w:color="auto"/>
        <w:left w:val="none" w:sz="0" w:space="0" w:color="auto"/>
        <w:bottom w:val="none" w:sz="0" w:space="0" w:color="auto"/>
        <w:right w:val="none" w:sz="0" w:space="0" w:color="auto"/>
      </w:divBdr>
    </w:div>
    <w:div w:id="130025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SVN\svn-dev-repo\ENG\TPL\TPL0002-AssyMan\branches\RELEASE-01_00\ISIS-ENG-TPL-0002-Assembly_Manual-01_0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D4E97442DF14D54B84AF800511B7F39"/>
        <w:category>
          <w:name w:val="General"/>
          <w:gallery w:val="placeholder"/>
        </w:category>
        <w:types>
          <w:type w:val="bbPlcHdr"/>
        </w:types>
        <w:behaviors>
          <w:behavior w:val="content"/>
        </w:behaviors>
        <w:guid w:val="{06A663F2-CE36-40F6-8A4E-466934B1960E}"/>
      </w:docPartPr>
      <w:docPartBody>
        <w:p w:rsidR="005E2DF5" w:rsidRDefault="005E2DF5">
          <w:pPr>
            <w:pStyle w:val="2D4E97442DF14D54B84AF800511B7F39"/>
          </w:pPr>
          <w:r>
            <w:rPr>
              <w:rStyle w:val="PlaceholderText"/>
            </w:rPr>
            <w:t>……</w:t>
          </w:r>
        </w:p>
      </w:docPartBody>
    </w:docPart>
    <w:docPart>
      <w:docPartPr>
        <w:name w:val="45A93F51F6E1481DA6093F14FB7090D4"/>
        <w:category>
          <w:name w:val="General"/>
          <w:gallery w:val="placeholder"/>
        </w:category>
        <w:types>
          <w:type w:val="bbPlcHdr"/>
        </w:types>
        <w:behaviors>
          <w:behavior w:val="content"/>
        </w:behaviors>
        <w:guid w:val="{55920BD9-B6CB-4D53-A90B-538E808AFE99}"/>
      </w:docPartPr>
      <w:docPartBody>
        <w:p w:rsidR="005E2DF5" w:rsidRDefault="005E2DF5">
          <w:pPr>
            <w:pStyle w:val="45A93F51F6E1481DA6093F14FB7090D4"/>
          </w:pPr>
          <w:r>
            <w:rPr>
              <w:rStyle w:val="PlaceholderText"/>
            </w:rPr>
            <w:t>……</w:t>
          </w:r>
        </w:p>
      </w:docPartBody>
    </w:docPart>
    <w:docPart>
      <w:docPartPr>
        <w:name w:val="23F19F466BCD44DF853CD7C5A927E78D"/>
        <w:category>
          <w:name w:val="General"/>
          <w:gallery w:val="placeholder"/>
        </w:category>
        <w:types>
          <w:type w:val="bbPlcHdr"/>
        </w:types>
        <w:behaviors>
          <w:behavior w:val="content"/>
        </w:behaviors>
        <w:guid w:val="{AB48BA69-32A7-4BA1-A18A-D78C554137DB}"/>
      </w:docPartPr>
      <w:docPartBody>
        <w:p w:rsidR="005E2DF5" w:rsidRDefault="005E2DF5">
          <w:pPr>
            <w:pStyle w:val="23F19F466BCD44DF853CD7C5A927E78D"/>
          </w:pPr>
          <w:r>
            <w:rPr>
              <w:rStyle w:val="PlaceholderText"/>
            </w:rPr>
            <w:t>……</w:t>
          </w:r>
        </w:p>
      </w:docPartBody>
    </w:docPart>
    <w:docPart>
      <w:docPartPr>
        <w:name w:val="07C7C42783EF47FEA4D4165C0F144EBD"/>
        <w:category>
          <w:name w:val="General"/>
          <w:gallery w:val="placeholder"/>
        </w:category>
        <w:types>
          <w:type w:val="bbPlcHdr"/>
        </w:types>
        <w:behaviors>
          <w:behavior w:val="content"/>
        </w:behaviors>
        <w:guid w:val="{7786565B-B882-48DB-9800-EDEED04F2FD2}"/>
      </w:docPartPr>
      <w:docPartBody>
        <w:p w:rsidR="005E2DF5" w:rsidRDefault="005E2DF5">
          <w:pPr>
            <w:pStyle w:val="07C7C42783EF47FEA4D4165C0F144EBD"/>
          </w:pPr>
          <w:r>
            <w:rPr>
              <w:rStyle w:val="PlaceholderText"/>
            </w:rPr>
            <w:t>……</w:t>
          </w:r>
        </w:p>
      </w:docPartBody>
    </w:docPart>
    <w:docPart>
      <w:docPartPr>
        <w:name w:val="1DDDE520176B4E149306AEEE3F000693"/>
        <w:category>
          <w:name w:val="General"/>
          <w:gallery w:val="placeholder"/>
        </w:category>
        <w:types>
          <w:type w:val="bbPlcHdr"/>
        </w:types>
        <w:behaviors>
          <w:behavior w:val="content"/>
        </w:behaviors>
        <w:guid w:val="{AB3DBD95-1EDE-4673-980B-FF8ABA5CC593}"/>
      </w:docPartPr>
      <w:docPartBody>
        <w:p w:rsidR="005E2DF5" w:rsidRDefault="005E2DF5">
          <w:pPr>
            <w:pStyle w:val="1DDDE520176B4E149306AEEE3F000693"/>
          </w:pPr>
          <w:r>
            <w:rPr>
              <w:rStyle w:val="PlaceholderText"/>
            </w:rPr>
            <w:t>……</w:t>
          </w:r>
        </w:p>
      </w:docPartBody>
    </w:docPart>
    <w:docPart>
      <w:docPartPr>
        <w:name w:val="94B6937B2C8D4987AEB44EB9A943F62A"/>
        <w:category>
          <w:name w:val="General"/>
          <w:gallery w:val="placeholder"/>
        </w:category>
        <w:types>
          <w:type w:val="bbPlcHdr"/>
        </w:types>
        <w:behaviors>
          <w:behavior w:val="content"/>
        </w:behaviors>
        <w:guid w:val="{483EAEC6-57F0-40F0-B309-9E2163538887}"/>
      </w:docPartPr>
      <w:docPartBody>
        <w:p w:rsidR="005E2DF5" w:rsidRDefault="005E2DF5">
          <w:pPr>
            <w:pStyle w:val="94B6937B2C8D4987AEB44EB9A943F62A"/>
          </w:pPr>
          <w:r>
            <w:rPr>
              <w:rStyle w:val="PlaceholderText"/>
            </w:rPr>
            <w:t>……</w:t>
          </w:r>
        </w:p>
      </w:docPartBody>
    </w:docPart>
    <w:docPart>
      <w:docPartPr>
        <w:name w:val="9A051A6F940F4DCAB852D0257D561CAE"/>
        <w:category>
          <w:name w:val="General"/>
          <w:gallery w:val="placeholder"/>
        </w:category>
        <w:types>
          <w:type w:val="bbPlcHdr"/>
        </w:types>
        <w:behaviors>
          <w:behavior w:val="content"/>
        </w:behaviors>
        <w:guid w:val="{74D38943-A2AA-47EE-BADB-522BC4485D4B}"/>
      </w:docPartPr>
      <w:docPartBody>
        <w:p w:rsidR="005E2DF5" w:rsidRDefault="005E2DF5">
          <w:pPr>
            <w:pStyle w:val="9A051A6F940F4DCAB852D0257D561CAE"/>
          </w:pPr>
          <w:r>
            <w:rPr>
              <w:rStyle w:val="PlaceholderText"/>
            </w:rPr>
            <w:t>……</w:t>
          </w:r>
        </w:p>
      </w:docPartBody>
    </w:docPart>
    <w:docPart>
      <w:docPartPr>
        <w:name w:val="140F563E00EF49C28307DBC89B021395"/>
        <w:category>
          <w:name w:val="General"/>
          <w:gallery w:val="placeholder"/>
        </w:category>
        <w:types>
          <w:type w:val="bbPlcHdr"/>
        </w:types>
        <w:behaviors>
          <w:behavior w:val="content"/>
        </w:behaviors>
        <w:guid w:val="{8DB5E3BF-AB97-41CE-BDB2-471576460F58}"/>
      </w:docPartPr>
      <w:docPartBody>
        <w:p w:rsidR="005E2DF5" w:rsidRDefault="005E2DF5">
          <w:pPr>
            <w:pStyle w:val="140F563E00EF49C28307DBC89B021395"/>
          </w:pPr>
          <w:r>
            <w:rPr>
              <w:rStyle w:val="PlaceholderText"/>
            </w:rPr>
            <w:t>……</w:t>
          </w:r>
        </w:p>
      </w:docPartBody>
    </w:docPart>
    <w:docPart>
      <w:docPartPr>
        <w:name w:val="8974E1AC8A0B4E2EB4EE52F5FB474300"/>
        <w:category>
          <w:name w:val="General"/>
          <w:gallery w:val="placeholder"/>
        </w:category>
        <w:types>
          <w:type w:val="bbPlcHdr"/>
        </w:types>
        <w:behaviors>
          <w:behavior w:val="content"/>
        </w:behaviors>
        <w:guid w:val="{79B1B445-E263-442D-A589-17B4F111E4F4}"/>
      </w:docPartPr>
      <w:docPartBody>
        <w:p w:rsidR="005E2DF5" w:rsidRDefault="005E2DF5">
          <w:pPr>
            <w:pStyle w:val="8974E1AC8A0B4E2EB4EE52F5FB474300"/>
          </w:pPr>
          <w:r>
            <w:rPr>
              <w:rStyle w:val="PlaceholderText"/>
            </w:rPr>
            <w:t>……</w:t>
          </w:r>
        </w:p>
      </w:docPartBody>
    </w:docPart>
    <w:docPart>
      <w:docPartPr>
        <w:name w:val="AEB7AD68927E4EA387F919EDB0A55DBD"/>
        <w:category>
          <w:name w:val="General"/>
          <w:gallery w:val="placeholder"/>
        </w:category>
        <w:types>
          <w:type w:val="bbPlcHdr"/>
        </w:types>
        <w:behaviors>
          <w:behavior w:val="content"/>
        </w:behaviors>
        <w:guid w:val="{F135EFA9-AF5F-455A-9728-EA34034EA37B}"/>
      </w:docPartPr>
      <w:docPartBody>
        <w:p w:rsidR="005E2DF5" w:rsidRDefault="005E2DF5">
          <w:pPr>
            <w:pStyle w:val="AEB7AD68927E4EA387F919EDB0A55DBD"/>
          </w:pPr>
          <w:r>
            <w:rPr>
              <w:rStyle w:val="PlaceholderText"/>
            </w:rPr>
            <w:t>……</w:t>
          </w:r>
        </w:p>
      </w:docPartBody>
    </w:docPart>
    <w:docPart>
      <w:docPartPr>
        <w:name w:val="ED70D17AC814445F88B324E0BBD1AE93"/>
        <w:category>
          <w:name w:val="General"/>
          <w:gallery w:val="placeholder"/>
        </w:category>
        <w:types>
          <w:type w:val="bbPlcHdr"/>
        </w:types>
        <w:behaviors>
          <w:behavior w:val="content"/>
        </w:behaviors>
        <w:guid w:val="{ADAC12AA-FE48-477C-8A5A-CA83AC0CDFF5}"/>
      </w:docPartPr>
      <w:docPartBody>
        <w:p w:rsidR="005E2DF5" w:rsidRDefault="005E2DF5">
          <w:pPr>
            <w:pStyle w:val="ED70D17AC814445F88B324E0BBD1AE93"/>
          </w:pPr>
          <w:r>
            <w:rPr>
              <w:rStyle w:val="PlaceholderText"/>
            </w:rPr>
            <w:t>……</w:t>
          </w:r>
        </w:p>
      </w:docPartBody>
    </w:docPart>
    <w:docPart>
      <w:docPartPr>
        <w:name w:val="F30249E240324D119056C2F8B8182E44"/>
        <w:category>
          <w:name w:val="General"/>
          <w:gallery w:val="placeholder"/>
        </w:category>
        <w:types>
          <w:type w:val="bbPlcHdr"/>
        </w:types>
        <w:behaviors>
          <w:behavior w:val="content"/>
        </w:behaviors>
        <w:guid w:val="{F2EADAC0-5F91-468F-890C-98C53A6788AB}"/>
      </w:docPartPr>
      <w:docPartBody>
        <w:p w:rsidR="005E2DF5" w:rsidRDefault="005E2DF5">
          <w:pPr>
            <w:pStyle w:val="F30249E240324D119056C2F8B8182E44"/>
          </w:pPr>
          <w:r>
            <w:rPr>
              <w:rStyle w:val="PlaceholderText"/>
            </w:rPr>
            <w:t>……</w:t>
          </w:r>
        </w:p>
      </w:docPartBody>
    </w:docPart>
    <w:docPart>
      <w:docPartPr>
        <w:name w:val="256E1CFEFE9E401894D8EF6AF749626B"/>
        <w:category>
          <w:name w:val="General"/>
          <w:gallery w:val="placeholder"/>
        </w:category>
        <w:types>
          <w:type w:val="bbPlcHdr"/>
        </w:types>
        <w:behaviors>
          <w:behavior w:val="content"/>
        </w:behaviors>
        <w:guid w:val="{5967634A-80E2-4C0E-BDC3-E819A12205B8}"/>
      </w:docPartPr>
      <w:docPartBody>
        <w:p w:rsidR="005E2DF5" w:rsidRDefault="005E2DF5">
          <w:pPr>
            <w:pStyle w:val="256E1CFEFE9E401894D8EF6AF749626B"/>
          </w:pPr>
          <w:r>
            <w:rPr>
              <w:rStyle w:val="PlaceholderText"/>
            </w:rPr>
            <w:t>……</w:t>
          </w:r>
        </w:p>
      </w:docPartBody>
    </w:docPart>
    <w:docPart>
      <w:docPartPr>
        <w:name w:val="A92DF6A3870C4C0E8C9F6B4DFEEB7569"/>
        <w:category>
          <w:name w:val="General"/>
          <w:gallery w:val="placeholder"/>
        </w:category>
        <w:types>
          <w:type w:val="bbPlcHdr"/>
        </w:types>
        <w:behaviors>
          <w:behavior w:val="content"/>
        </w:behaviors>
        <w:guid w:val="{8C33AF6B-2F91-4723-92B9-5131BD50DCA9}"/>
      </w:docPartPr>
      <w:docPartBody>
        <w:p w:rsidR="005E2DF5" w:rsidRDefault="005E2DF5">
          <w:pPr>
            <w:pStyle w:val="A92DF6A3870C4C0E8C9F6B4DFEEB7569"/>
          </w:pPr>
          <w:r>
            <w:rPr>
              <w:rStyle w:val="PlaceholderText"/>
            </w:rPr>
            <w:t>……</w:t>
          </w:r>
        </w:p>
      </w:docPartBody>
    </w:docPart>
    <w:docPart>
      <w:docPartPr>
        <w:name w:val="F1FE1AB472374815A74E580A6C878895"/>
        <w:category>
          <w:name w:val="General"/>
          <w:gallery w:val="placeholder"/>
        </w:category>
        <w:types>
          <w:type w:val="bbPlcHdr"/>
        </w:types>
        <w:behaviors>
          <w:behavior w:val="content"/>
        </w:behaviors>
        <w:guid w:val="{2A2A3437-6013-46BE-B26F-FE96F485878C}"/>
      </w:docPartPr>
      <w:docPartBody>
        <w:p w:rsidR="005E2DF5" w:rsidRDefault="005E2DF5">
          <w:pPr>
            <w:pStyle w:val="F1FE1AB472374815A74E580A6C878895"/>
          </w:pPr>
          <w:r>
            <w:rPr>
              <w:rStyle w:val="PlaceholderText"/>
            </w:rPr>
            <w:t>……</w:t>
          </w:r>
        </w:p>
      </w:docPartBody>
    </w:docPart>
    <w:docPart>
      <w:docPartPr>
        <w:name w:val="09F65AFBC48247F485D6B6FC26A4AFDE"/>
        <w:category>
          <w:name w:val="General"/>
          <w:gallery w:val="placeholder"/>
        </w:category>
        <w:types>
          <w:type w:val="bbPlcHdr"/>
        </w:types>
        <w:behaviors>
          <w:behavior w:val="content"/>
        </w:behaviors>
        <w:guid w:val="{81BD567C-3891-43DE-9CC2-CD2DE15C88E6}"/>
      </w:docPartPr>
      <w:docPartBody>
        <w:p w:rsidR="005E2DF5" w:rsidRDefault="005E2DF5">
          <w:pPr>
            <w:pStyle w:val="09F65AFBC48247F485D6B6FC26A4AFDE"/>
          </w:pPr>
          <w:r>
            <w:rPr>
              <w:rStyle w:val="PlaceholderText"/>
            </w:rPr>
            <w:t>……</w:t>
          </w:r>
        </w:p>
      </w:docPartBody>
    </w:docPart>
    <w:docPart>
      <w:docPartPr>
        <w:name w:val="46C661FDB28E430B801B5A1481285BB6"/>
        <w:category>
          <w:name w:val="General"/>
          <w:gallery w:val="placeholder"/>
        </w:category>
        <w:types>
          <w:type w:val="bbPlcHdr"/>
        </w:types>
        <w:behaviors>
          <w:behavior w:val="content"/>
        </w:behaviors>
        <w:guid w:val="{923E0802-FCE2-4277-9C3D-191165204302}"/>
      </w:docPartPr>
      <w:docPartBody>
        <w:p w:rsidR="005E2DF5" w:rsidRDefault="005E2DF5">
          <w:pPr>
            <w:pStyle w:val="46C661FDB28E430B801B5A1481285BB6"/>
          </w:pPr>
          <w:r>
            <w:rPr>
              <w:rStyle w:val="PlaceholderText"/>
            </w:rPr>
            <w:t>……</w:t>
          </w:r>
        </w:p>
      </w:docPartBody>
    </w:docPart>
    <w:docPart>
      <w:docPartPr>
        <w:name w:val="F19284DA1A6A4F38BBBE581594320C8C"/>
        <w:category>
          <w:name w:val="General"/>
          <w:gallery w:val="placeholder"/>
        </w:category>
        <w:types>
          <w:type w:val="bbPlcHdr"/>
        </w:types>
        <w:behaviors>
          <w:behavior w:val="content"/>
        </w:behaviors>
        <w:guid w:val="{8C0AA341-A519-4D14-96AE-70AD7A8CF90A}"/>
      </w:docPartPr>
      <w:docPartBody>
        <w:p w:rsidR="005E2DF5" w:rsidRDefault="005E2DF5">
          <w:pPr>
            <w:pStyle w:val="F19284DA1A6A4F38BBBE581594320C8C"/>
          </w:pPr>
          <w:r>
            <w:rPr>
              <w:rStyle w:val="PlaceholderText"/>
            </w:rPr>
            <w:t>……</w:t>
          </w:r>
        </w:p>
      </w:docPartBody>
    </w:docPart>
    <w:docPart>
      <w:docPartPr>
        <w:name w:val="76442A9DF6424BDBA54F3D584199CBAA"/>
        <w:category>
          <w:name w:val="General"/>
          <w:gallery w:val="placeholder"/>
        </w:category>
        <w:types>
          <w:type w:val="bbPlcHdr"/>
        </w:types>
        <w:behaviors>
          <w:behavior w:val="content"/>
        </w:behaviors>
        <w:guid w:val="{DD20C6A7-B47C-41CB-8E35-511580E3EB77}"/>
      </w:docPartPr>
      <w:docPartBody>
        <w:p w:rsidR="005E2DF5" w:rsidRDefault="005E2DF5">
          <w:pPr>
            <w:pStyle w:val="76442A9DF6424BDBA54F3D584199CBAA"/>
          </w:pPr>
          <w:r>
            <w:rPr>
              <w:rStyle w:val="PlaceholderText"/>
            </w:rPr>
            <w:t>……</w:t>
          </w:r>
        </w:p>
      </w:docPartBody>
    </w:docPart>
    <w:docPart>
      <w:docPartPr>
        <w:name w:val="6477448340164A78A31D6D9B92EE1FF6"/>
        <w:category>
          <w:name w:val="General"/>
          <w:gallery w:val="placeholder"/>
        </w:category>
        <w:types>
          <w:type w:val="bbPlcHdr"/>
        </w:types>
        <w:behaviors>
          <w:behavior w:val="content"/>
        </w:behaviors>
        <w:guid w:val="{728A5C83-0A1E-4020-A3E7-CD336056F942}"/>
      </w:docPartPr>
      <w:docPartBody>
        <w:p w:rsidR="005E2DF5" w:rsidRDefault="005E2DF5">
          <w:pPr>
            <w:pStyle w:val="6477448340164A78A31D6D9B92EE1FF6"/>
          </w:pPr>
          <w:r>
            <w:rPr>
              <w:rStyle w:val="PlaceholderText"/>
            </w:rPr>
            <w:t>……</w:t>
          </w:r>
        </w:p>
      </w:docPartBody>
    </w:docPart>
    <w:docPart>
      <w:docPartPr>
        <w:name w:val="95E59EF897904A7BB14A194712AD74F0"/>
        <w:category>
          <w:name w:val="General"/>
          <w:gallery w:val="placeholder"/>
        </w:category>
        <w:types>
          <w:type w:val="bbPlcHdr"/>
        </w:types>
        <w:behaviors>
          <w:behavior w:val="content"/>
        </w:behaviors>
        <w:guid w:val="{6C993849-EA6A-4A59-8634-EA718D4AA717}"/>
      </w:docPartPr>
      <w:docPartBody>
        <w:p w:rsidR="005E2DF5" w:rsidRDefault="005E2DF5">
          <w:pPr>
            <w:pStyle w:val="95E59EF897904A7BB14A194712AD74F0"/>
          </w:pPr>
          <w:r>
            <w:rPr>
              <w:rStyle w:val="PlaceholderText"/>
            </w:rPr>
            <w:t>……</w:t>
          </w:r>
        </w:p>
      </w:docPartBody>
    </w:docPart>
    <w:docPart>
      <w:docPartPr>
        <w:name w:val="4C8EE788799F437AA50230AC984A2619"/>
        <w:category>
          <w:name w:val="General"/>
          <w:gallery w:val="placeholder"/>
        </w:category>
        <w:types>
          <w:type w:val="bbPlcHdr"/>
        </w:types>
        <w:behaviors>
          <w:behavior w:val="content"/>
        </w:behaviors>
        <w:guid w:val="{31DC5CFF-588D-4AF1-8ABC-BCE233700246}"/>
      </w:docPartPr>
      <w:docPartBody>
        <w:p w:rsidR="005E2DF5" w:rsidRDefault="005E2DF5">
          <w:pPr>
            <w:pStyle w:val="4C8EE788799F437AA50230AC984A2619"/>
          </w:pPr>
          <w:r>
            <w:rPr>
              <w:rStyle w:val="PlaceholderText"/>
            </w:rPr>
            <w:t>……</w:t>
          </w:r>
        </w:p>
      </w:docPartBody>
    </w:docPart>
    <w:docPart>
      <w:docPartPr>
        <w:name w:val="A50A63BD4EB1422580DB9B8C5966471D"/>
        <w:category>
          <w:name w:val="General"/>
          <w:gallery w:val="placeholder"/>
        </w:category>
        <w:types>
          <w:type w:val="bbPlcHdr"/>
        </w:types>
        <w:behaviors>
          <w:behavior w:val="content"/>
        </w:behaviors>
        <w:guid w:val="{D018C9ED-C4A7-42A0-B8EA-506744A7D67B}"/>
      </w:docPartPr>
      <w:docPartBody>
        <w:p w:rsidR="005E2DF5" w:rsidRDefault="005E2DF5">
          <w:pPr>
            <w:pStyle w:val="A50A63BD4EB1422580DB9B8C5966471D"/>
          </w:pPr>
          <w:r>
            <w:rPr>
              <w:rStyle w:val="PlaceholderText"/>
            </w:rPr>
            <w:t>……</w:t>
          </w:r>
        </w:p>
      </w:docPartBody>
    </w:docPart>
    <w:docPart>
      <w:docPartPr>
        <w:name w:val="D9FF6ECD82F34328A509879745ED7341"/>
        <w:category>
          <w:name w:val="General"/>
          <w:gallery w:val="placeholder"/>
        </w:category>
        <w:types>
          <w:type w:val="bbPlcHdr"/>
        </w:types>
        <w:behaviors>
          <w:behavior w:val="content"/>
        </w:behaviors>
        <w:guid w:val="{A8E1E3CB-3E70-4539-B1B7-45CAB815A828}"/>
      </w:docPartPr>
      <w:docPartBody>
        <w:p w:rsidR="005E2DF5" w:rsidRDefault="005E2DF5">
          <w:pPr>
            <w:pStyle w:val="D9FF6ECD82F34328A509879745ED7341"/>
          </w:pPr>
          <w:r>
            <w:rPr>
              <w:rStyle w:val="PlaceholderText"/>
            </w:rPr>
            <w:t>……</w:t>
          </w:r>
        </w:p>
      </w:docPartBody>
    </w:docPart>
    <w:docPart>
      <w:docPartPr>
        <w:name w:val="9853CDBD1876427AAEAB0DDEA7DC4EB7"/>
        <w:category>
          <w:name w:val="General"/>
          <w:gallery w:val="placeholder"/>
        </w:category>
        <w:types>
          <w:type w:val="bbPlcHdr"/>
        </w:types>
        <w:behaviors>
          <w:behavior w:val="content"/>
        </w:behaviors>
        <w:guid w:val="{D75A7C49-FC9E-4E64-A451-4A31A168E76A}"/>
      </w:docPartPr>
      <w:docPartBody>
        <w:p w:rsidR="005E2DF5" w:rsidRDefault="005E2DF5">
          <w:pPr>
            <w:pStyle w:val="9853CDBD1876427AAEAB0DDEA7DC4EB7"/>
          </w:pPr>
          <w:r>
            <w:rPr>
              <w:rStyle w:val="PlaceholderText"/>
            </w:rPr>
            <w:t>……</w:t>
          </w:r>
        </w:p>
      </w:docPartBody>
    </w:docPart>
    <w:docPart>
      <w:docPartPr>
        <w:name w:val="80A02FB840FE4089A2BE65FD827C93FF"/>
        <w:category>
          <w:name w:val="General"/>
          <w:gallery w:val="placeholder"/>
        </w:category>
        <w:types>
          <w:type w:val="bbPlcHdr"/>
        </w:types>
        <w:behaviors>
          <w:behavior w:val="content"/>
        </w:behaviors>
        <w:guid w:val="{76E68559-ECEF-450F-9D53-5D483436FB05}"/>
      </w:docPartPr>
      <w:docPartBody>
        <w:p w:rsidR="005E2DF5" w:rsidRDefault="005E2DF5">
          <w:pPr>
            <w:pStyle w:val="80A02FB840FE4089A2BE65FD827C93FF"/>
          </w:pPr>
          <w:r>
            <w:rPr>
              <w:rStyle w:val="PlaceholderText"/>
            </w:rPr>
            <w:t>……</w:t>
          </w:r>
        </w:p>
      </w:docPartBody>
    </w:docPart>
    <w:docPart>
      <w:docPartPr>
        <w:name w:val="1CBADA2ED6114B8B9D2A4FC70875FBB3"/>
        <w:category>
          <w:name w:val="General"/>
          <w:gallery w:val="placeholder"/>
        </w:category>
        <w:types>
          <w:type w:val="bbPlcHdr"/>
        </w:types>
        <w:behaviors>
          <w:behavior w:val="content"/>
        </w:behaviors>
        <w:guid w:val="{CC6576F3-8B85-402D-BC2D-C046840B7681}"/>
      </w:docPartPr>
      <w:docPartBody>
        <w:p w:rsidR="005E2DF5" w:rsidRDefault="005E2DF5">
          <w:pPr>
            <w:pStyle w:val="1CBADA2ED6114B8B9D2A4FC70875FBB3"/>
          </w:pPr>
          <w:r>
            <w:rPr>
              <w:rStyle w:val="PlaceholderText"/>
            </w:rPr>
            <w:t>……</w:t>
          </w:r>
        </w:p>
      </w:docPartBody>
    </w:docPart>
    <w:docPart>
      <w:docPartPr>
        <w:name w:val="8B3E995CBB7E4A70AE4AED56BEEBB07C"/>
        <w:category>
          <w:name w:val="General"/>
          <w:gallery w:val="placeholder"/>
        </w:category>
        <w:types>
          <w:type w:val="bbPlcHdr"/>
        </w:types>
        <w:behaviors>
          <w:behavior w:val="content"/>
        </w:behaviors>
        <w:guid w:val="{6216DE90-0EE6-4075-8460-43D354865C82}"/>
      </w:docPartPr>
      <w:docPartBody>
        <w:p w:rsidR="005E2DF5" w:rsidRDefault="005E2DF5">
          <w:pPr>
            <w:pStyle w:val="8B3E995CBB7E4A70AE4AED56BEEBB07C"/>
          </w:pPr>
          <w:r>
            <w:rPr>
              <w:rStyle w:val="PlaceholderText"/>
            </w:rPr>
            <w:t>……</w:t>
          </w:r>
        </w:p>
      </w:docPartBody>
    </w:docPart>
    <w:docPart>
      <w:docPartPr>
        <w:name w:val="0EDE8CE47F764AC694E5EF8357503D83"/>
        <w:category>
          <w:name w:val="General"/>
          <w:gallery w:val="placeholder"/>
        </w:category>
        <w:types>
          <w:type w:val="bbPlcHdr"/>
        </w:types>
        <w:behaviors>
          <w:behavior w:val="content"/>
        </w:behaviors>
        <w:guid w:val="{810560D7-298F-4EE8-B6AE-717C93FB5D9A}"/>
      </w:docPartPr>
      <w:docPartBody>
        <w:p w:rsidR="005E2DF5" w:rsidRDefault="005E2DF5">
          <w:pPr>
            <w:pStyle w:val="0EDE8CE47F764AC694E5EF8357503D83"/>
          </w:pPr>
          <w:r>
            <w:rPr>
              <w:rStyle w:val="PlaceholderText"/>
            </w:rPr>
            <w:t>……</w:t>
          </w:r>
        </w:p>
      </w:docPartBody>
    </w:docPart>
    <w:docPart>
      <w:docPartPr>
        <w:name w:val="AE0DC282F7F14848B9A1F4FAC72F32CE"/>
        <w:category>
          <w:name w:val="General"/>
          <w:gallery w:val="placeholder"/>
        </w:category>
        <w:types>
          <w:type w:val="bbPlcHdr"/>
        </w:types>
        <w:behaviors>
          <w:behavior w:val="content"/>
        </w:behaviors>
        <w:guid w:val="{F68F48E4-8D49-41E8-AC70-5D1DAC0EA13A}"/>
      </w:docPartPr>
      <w:docPartBody>
        <w:p w:rsidR="005E2DF5" w:rsidRDefault="005E2DF5">
          <w:pPr>
            <w:pStyle w:val="AE0DC282F7F14848B9A1F4FAC72F32CE"/>
          </w:pPr>
          <w:r>
            <w:rPr>
              <w:rStyle w:val="PlaceholderText"/>
            </w:rPr>
            <w:t>……</w:t>
          </w:r>
        </w:p>
      </w:docPartBody>
    </w:docPart>
    <w:docPart>
      <w:docPartPr>
        <w:name w:val="90B0257D428E4267A4EBE4F3C0068167"/>
        <w:category>
          <w:name w:val="General"/>
          <w:gallery w:val="placeholder"/>
        </w:category>
        <w:types>
          <w:type w:val="bbPlcHdr"/>
        </w:types>
        <w:behaviors>
          <w:behavior w:val="content"/>
        </w:behaviors>
        <w:guid w:val="{F3B1E8DA-46A1-464E-91D6-153EDFE8EE5A}"/>
      </w:docPartPr>
      <w:docPartBody>
        <w:p w:rsidR="005E2DF5" w:rsidRDefault="005E2DF5">
          <w:pPr>
            <w:pStyle w:val="90B0257D428E4267A4EBE4F3C0068167"/>
          </w:pPr>
          <w:r>
            <w:rPr>
              <w:rStyle w:val="PlaceholderText"/>
            </w:rPr>
            <w:t>……</w:t>
          </w:r>
        </w:p>
      </w:docPartBody>
    </w:docPart>
    <w:docPart>
      <w:docPartPr>
        <w:name w:val="65AE42087CED48BBBAB4C6855494609E"/>
        <w:category>
          <w:name w:val="General"/>
          <w:gallery w:val="placeholder"/>
        </w:category>
        <w:types>
          <w:type w:val="bbPlcHdr"/>
        </w:types>
        <w:behaviors>
          <w:behavior w:val="content"/>
        </w:behaviors>
        <w:guid w:val="{CD3FBC2A-78E5-4FD7-824C-DDCC75FFB445}"/>
      </w:docPartPr>
      <w:docPartBody>
        <w:p w:rsidR="005E2DF5" w:rsidRDefault="005E2DF5">
          <w:pPr>
            <w:pStyle w:val="65AE42087CED48BBBAB4C6855494609E"/>
          </w:pPr>
          <w:r>
            <w:rPr>
              <w:rStyle w:val="PlaceholderText"/>
            </w:rPr>
            <w:t>……</w:t>
          </w:r>
        </w:p>
      </w:docPartBody>
    </w:docPart>
    <w:docPart>
      <w:docPartPr>
        <w:name w:val="5ACC0B25242B432F861AE732FDE2C3F1"/>
        <w:category>
          <w:name w:val="General"/>
          <w:gallery w:val="placeholder"/>
        </w:category>
        <w:types>
          <w:type w:val="bbPlcHdr"/>
        </w:types>
        <w:behaviors>
          <w:behavior w:val="content"/>
        </w:behaviors>
        <w:guid w:val="{E547301B-FF1B-45F9-9B18-A5425BAEF614}"/>
      </w:docPartPr>
      <w:docPartBody>
        <w:p w:rsidR="005E2DF5" w:rsidRDefault="005E2DF5">
          <w:pPr>
            <w:pStyle w:val="5ACC0B25242B432F861AE732FDE2C3F1"/>
          </w:pPr>
          <w:r>
            <w:rPr>
              <w:rStyle w:val="PlaceholderText"/>
            </w:rPr>
            <w:t>……</w:t>
          </w:r>
        </w:p>
      </w:docPartBody>
    </w:docPart>
    <w:docPart>
      <w:docPartPr>
        <w:name w:val="1FF91B0195B1416793DC389561F0AF9E"/>
        <w:category>
          <w:name w:val="General"/>
          <w:gallery w:val="placeholder"/>
        </w:category>
        <w:types>
          <w:type w:val="bbPlcHdr"/>
        </w:types>
        <w:behaviors>
          <w:behavior w:val="content"/>
        </w:behaviors>
        <w:guid w:val="{2A9A83AF-E1E3-45EB-8B97-2D197AC457BA}"/>
      </w:docPartPr>
      <w:docPartBody>
        <w:p w:rsidR="005E2DF5" w:rsidRDefault="005E2DF5">
          <w:pPr>
            <w:pStyle w:val="1FF91B0195B1416793DC389561F0AF9E"/>
          </w:pPr>
          <w:r>
            <w:rPr>
              <w:rStyle w:val="PlaceholderText"/>
            </w:rPr>
            <w:t>……</w:t>
          </w:r>
        </w:p>
      </w:docPartBody>
    </w:docPart>
    <w:docPart>
      <w:docPartPr>
        <w:name w:val="87ED5E52BA764720A6315594DE62EBCC"/>
        <w:category>
          <w:name w:val="General"/>
          <w:gallery w:val="placeholder"/>
        </w:category>
        <w:types>
          <w:type w:val="bbPlcHdr"/>
        </w:types>
        <w:behaviors>
          <w:behavior w:val="content"/>
        </w:behaviors>
        <w:guid w:val="{9416B0BF-5E44-4395-B7C8-53306F0E6783}"/>
      </w:docPartPr>
      <w:docPartBody>
        <w:p w:rsidR="005E2DF5" w:rsidRDefault="005E2DF5">
          <w:pPr>
            <w:pStyle w:val="87ED5E52BA764720A6315594DE62EBCC"/>
          </w:pPr>
          <w:r>
            <w:rPr>
              <w:rStyle w:val="PlaceholderText"/>
            </w:rPr>
            <w:t>……</w:t>
          </w:r>
        </w:p>
      </w:docPartBody>
    </w:docPart>
    <w:docPart>
      <w:docPartPr>
        <w:name w:val="6DA5C16F6C7C4596910263222BB607CE"/>
        <w:category>
          <w:name w:val="General"/>
          <w:gallery w:val="placeholder"/>
        </w:category>
        <w:types>
          <w:type w:val="bbPlcHdr"/>
        </w:types>
        <w:behaviors>
          <w:behavior w:val="content"/>
        </w:behaviors>
        <w:guid w:val="{85F8B2C2-6521-4DA2-99CE-4A404FCB0DA9}"/>
      </w:docPartPr>
      <w:docPartBody>
        <w:p w:rsidR="005E2DF5" w:rsidRDefault="005E2DF5">
          <w:pPr>
            <w:pStyle w:val="6DA5C16F6C7C4596910263222BB607CE"/>
          </w:pPr>
          <w:r>
            <w:rPr>
              <w:rStyle w:val="PlaceholderText"/>
            </w:rPr>
            <w:t>……</w:t>
          </w:r>
        </w:p>
      </w:docPartBody>
    </w:docPart>
    <w:docPart>
      <w:docPartPr>
        <w:name w:val="C3669455D9154DB9B99A344A54BA373C"/>
        <w:category>
          <w:name w:val="General"/>
          <w:gallery w:val="placeholder"/>
        </w:category>
        <w:types>
          <w:type w:val="bbPlcHdr"/>
        </w:types>
        <w:behaviors>
          <w:behavior w:val="content"/>
        </w:behaviors>
        <w:guid w:val="{7F6FEF37-86CF-43C1-86FC-36E8820DE319}"/>
      </w:docPartPr>
      <w:docPartBody>
        <w:p w:rsidR="005E2DF5" w:rsidRDefault="005E2DF5">
          <w:pPr>
            <w:pStyle w:val="C3669455D9154DB9B99A344A54BA373C"/>
          </w:pPr>
          <w:r>
            <w:rPr>
              <w:rStyle w:val="PlaceholderText"/>
            </w:rPr>
            <w:t>……</w:t>
          </w:r>
        </w:p>
      </w:docPartBody>
    </w:docPart>
    <w:docPart>
      <w:docPartPr>
        <w:name w:val="EB58BEB71F7645548D787ABFFA148E86"/>
        <w:category>
          <w:name w:val="General"/>
          <w:gallery w:val="placeholder"/>
        </w:category>
        <w:types>
          <w:type w:val="bbPlcHdr"/>
        </w:types>
        <w:behaviors>
          <w:behavior w:val="content"/>
        </w:behaviors>
        <w:guid w:val="{9115D524-19C3-4D1D-8F28-2C4A4621A5E1}"/>
      </w:docPartPr>
      <w:docPartBody>
        <w:p w:rsidR="005E2DF5" w:rsidRDefault="005E2DF5">
          <w:pPr>
            <w:pStyle w:val="EB58BEB71F7645548D787ABFFA148E86"/>
          </w:pPr>
          <w:r>
            <w:rPr>
              <w:rStyle w:val="PlaceholderText"/>
            </w:rPr>
            <w:t>……</w:t>
          </w:r>
        </w:p>
      </w:docPartBody>
    </w:docPart>
    <w:docPart>
      <w:docPartPr>
        <w:name w:val="4C1864B56546487992AB1E33370B77CE"/>
        <w:category>
          <w:name w:val="General"/>
          <w:gallery w:val="placeholder"/>
        </w:category>
        <w:types>
          <w:type w:val="bbPlcHdr"/>
        </w:types>
        <w:behaviors>
          <w:behavior w:val="content"/>
        </w:behaviors>
        <w:guid w:val="{2A3E87D3-DC56-41E2-8DE8-53D8D29ABFE5}"/>
      </w:docPartPr>
      <w:docPartBody>
        <w:p w:rsidR="005E2DF5" w:rsidRDefault="005E2DF5">
          <w:pPr>
            <w:pStyle w:val="4C1864B56546487992AB1E33370B77CE"/>
          </w:pPr>
          <w:r>
            <w:rPr>
              <w:rStyle w:val="PlaceholderText"/>
            </w:rPr>
            <w:t>……</w:t>
          </w:r>
        </w:p>
      </w:docPartBody>
    </w:docPart>
    <w:docPart>
      <w:docPartPr>
        <w:name w:val="ABCE61DD42564BAA944D4FE554B4D89A"/>
        <w:category>
          <w:name w:val="General"/>
          <w:gallery w:val="placeholder"/>
        </w:category>
        <w:types>
          <w:type w:val="bbPlcHdr"/>
        </w:types>
        <w:behaviors>
          <w:behavior w:val="content"/>
        </w:behaviors>
        <w:guid w:val="{26F02426-FC03-4D25-A0EC-D8144F3A231C}"/>
      </w:docPartPr>
      <w:docPartBody>
        <w:p w:rsidR="005E2DF5" w:rsidRDefault="005E2DF5">
          <w:pPr>
            <w:pStyle w:val="ABCE61DD42564BAA944D4FE554B4D89A"/>
          </w:pPr>
          <w:r>
            <w:rPr>
              <w:rStyle w:val="PlaceholderText"/>
            </w:rPr>
            <w:t>……</w:t>
          </w:r>
        </w:p>
      </w:docPartBody>
    </w:docPart>
    <w:docPart>
      <w:docPartPr>
        <w:name w:val="57438BD7400744DA8C96EADD1C602221"/>
        <w:category>
          <w:name w:val="General"/>
          <w:gallery w:val="placeholder"/>
        </w:category>
        <w:types>
          <w:type w:val="bbPlcHdr"/>
        </w:types>
        <w:behaviors>
          <w:behavior w:val="content"/>
        </w:behaviors>
        <w:guid w:val="{CA0CA283-0F9A-4747-BE39-87B03D1ACFF1}"/>
      </w:docPartPr>
      <w:docPartBody>
        <w:p w:rsidR="005E2DF5" w:rsidRDefault="005E2DF5">
          <w:pPr>
            <w:pStyle w:val="57438BD7400744DA8C96EADD1C602221"/>
          </w:pPr>
          <w:r>
            <w:rPr>
              <w:rStyle w:val="PlaceholderText"/>
            </w:rPr>
            <w:t>……</w:t>
          </w:r>
        </w:p>
      </w:docPartBody>
    </w:docPart>
    <w:docPart>
      <w:docPartPr>
        <w:name w:val="5D11AA7773F546C0AD747E7999A1DED7"/>
        <w:category>
          <w:name w:val="General"/>
          <w:gallery w:val="placeholder"/>
        </w:category>
        <w:types>
          <w:type w:val="bbPlcHdr"/>
        </w:types>
        <w:behaviors>
          <w:behavior w:val="content"/>
        </w:behaviors>
        <w:guid w:val="{9BF03C8A-69D3-45C8-A078-314DC1F5C686}"/>
      </w:docPartPr>
      <w:docPartBody>
        <w:p w:rsidR="005E2DF5" w:rsidRDefault="005E2DF5">
          <w:pPr>
            <w:pStyle w:val="5D11AA7773F546C0AD747E7999A1DED7"/>
          </w:pP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DF5"/>
    <w:rsid w:val="000128E5"/>
    <w:rsid w:val="001402D0"/>
    <w:rsid w:val="002F009B"/>
    <w:rsid w:val="003E7772"/>
    <w:rsid w:val="005B6DE1"/>
    <w:rsid w:val="005D16B4"/>
    <w:rsid w:val="005E2DF5"/>
    <w:rsid w:val="0076165B"/>
    <w:rsid w:val="008E0F57"/>
    <w:rsid w:val="00982C64"/>
    <w:rsid w:val="009E4BA4"/>
    <w:rsid w:val="00B26CF2"/>
    <w:rsid w:val="00CF19BD"/>
    <w:rsid w:val="00E37D66"/>
    <w:rsid w:val="00F24C01"/>
    <w:rsid w:val="00F40B85"/>
  </w:rsids>
  <m:mathPr>
    <m:mathFont m:val="Cambria Math"/>
    <m:brkBin m:val="before"/>
    <m:brkBinSub m:val="--"/>
    <m:smallFrac m:val="0"/>
    <m:dispDef/>
    <m:lMargin m:val="0"/>
    <m:rMargin m:val="0"/>
    <m:defJc m:val="centerGroup"/>
    <m:wrapIndent m:val="1440"/>
    <m:intLim m:val="subSup"/>
    <m:naryLim m:val="undOvr"/>
  </m:mathPr>
  <w:themeFontLang w:val="nl-NL"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Pr>
      <w:color w:val="808080"/>
    </w:rPr>
  </w:style>
  <w:style w:type="paragraph" w:customStyle="1" w:styleId="2D4E97442DF14D54B84AF800511B7F39">
    <w:name w:val="2D4E97442DF14D54B84AF800511B7F39"/>
  </w:style>
  <w:style w:type="paragraph" w:customStyle="1" w:styleId="45A93F51F6E1481DA6093F14FB7090D4">
    <w:name w:val="45A93F51F6E1481DA6093F14FB7090D4"/>
  </w:style>
  <w:style w:type="paragraph" w:customStyle="1" w:styleId="23F19F466BCD44DF853CD7C5A927E78D">
    <w:name w:val="23F19F466BCD44DF853CD7C5A927E78D"/>
  </w:style>
  <w:style w:type="paragraph" w:customStyle="1" w:styleId="07C7C42783EF47FEA4D4165C0F144EBD">
    <w:name w:val="07C7C42783EF47FEA4D4165C0F144EBD"/>
  </w:style>
  <w:style w:type="paragraph" w:customStyle="1" w:styleId="1DDDE520176B4E149306AEEE3F000693">
    <w:name w:val="1DDDE520176B4E149306AEEE3F000693"/>
  </w:style>
  <w:style w:type="paragraph" w:customStyle="1" w:styleId="94B6937B2C8D4987AEB44EB9A943F62A">
    <w:name w:val="94B6937B2C8D4987AEB44EB9A943F62A"/>
  </w:style>
  <w:style w:type="paragraph" w:customStyle="1" w:styleId="9A051A6F940F4DCAB852D0257D561CAE">
    <w:name w:val="9A051A6F940F4DCAB852D0257D561CAE"/>
  </w:style>
  <w:style w:type="paragraph" w:customStyle="1" w:styleId="140F563E00EF49C28307DBC89B021395">
    <w:name w:val="140F563E00EF49C28307DBC89B021395"/>
  </w:style>
  <w:style w:type="paragraph" w:customStyle="1" w:styleId="8974E1AC8A0B4E2EB4EE52F5FB474300">
    <w:name w:val="8974E1AC8A0B4E2EB4EE52F5FB474300"/>
  </w:style>
  <w:style w:type="paragraph" w:customStyle="1" w:styleId="AEB7AD68927E4EA387F919EDB0A55DBD">
    <w:name w:val="AEB7AD68927E4EA387F919EDB0A55DBD"/>
  </w:style>
  <w:style w:type="paragraph" w:customStyle="1" w:styleId="ED70D17AC814445F88B324E0BBD1AE93">
    <w:name w:val="ED70D17AC814445F88B324E0BBD1AE93"/>
  </w:style>
  <w:style w:type="paragraph" w:customStyle="1" w:styleId="F30249E240324D119056C2F8B8182E44">
    <w:name w:val="F30249E240324D119056C2F8B8182E44"/>
  </w:style>
  <w:style w:type="paragraph" w:customStyle="1" w:styleId="256E1CFEFE9E401894D8EF6AF749626B">
    <w:name w:val="256E1CFEFE9E401894D8EF6AF749626B"/>
  </w:style>
  <w:style w:type="paragraph" w:customStyle="1" w:styleId="A92DF6A3870C4C0E8C9F6B4DFEEB7569">
    <w:name w:val="A92DF6A3870C4C0E8C9F6B4DFEEB7569"/>
  </w:style>
  <w:style w:type="paragraph" w:customStyle="1" w:styleId="F1FE1AB472374815A74E580A6C878895">
    <w:name w:val="F1FE1AB472374815A74E580A6C878895"/>
  </w:style>
  <w:style w:type="paragraph" w:customStyle="1" w:styleId="09F65AFBC48247F485D6B6FC26A4AFDE">
    <w:name w:val="09F65AFBC48247F485D6B6FC26A4AFDE"/>
  </w:style>
  <w:style w:type="paragraph" w:customStyle="1" w:styleId="46C661FDB28E430B801B5A1481285BB6">
    <w:name w:val="46C661FDB28E430B801B5A1481285BB6"/>
  </w:style>
  <w:style w:type="paragraph" w:customStyle="1" w:styleId="F19284DA1A6A4F38BBBE581594320C8C">
    <w:name w:val="F19284DA1A6A4F38BBBE581594320C8C"/>
  </w:style>
  <w:style w:type="paragraph" w:customStyle="1" w:styleId="76442A9DF6424BDBA54F3D584199CBAA">
    <w:name w:val="76442A9DF6424BDBA54F3D584199CBAA"/>
  </w:style>
  <w:style w:type="paragraph" w:customStyle="1" w:styleId="6477448340164A78A31D6D9B92EE1FF6">
    <w:name w:val="6477448340164A78A31D6D9B92EE1FF6"/>
  </w:style>
  <w:style w:type="paragraph" w:customStyle="1" w:styleId="95E59EF897904A7BB14A194712AD74F0">
    <w:name w:val="95E59EF897904A7BB14A194712AD74F0"/>
  </w:style>
  <w:style w:type="paragraph" w:customStyle="1" w:styleId="4C8EE788799F437AA50230AC984A2619">
    <w:name w:val="4C8EE788799F437AA50230AC984A2619"/>
  </w:style>
  <w:style w:type="paragraph" w:customStyle="1" w:styleId="A50A63BD4EB1422580DB9B8C5966471D">
    <w:name w:val="A50A63BD4EB1422580DB9B8C5966471D"/>
  </w:style>
  <w:style w:type="paragraph" w:customStyle="1" w:styleId="D9FF6ECD82F34328A509879745ED7341">
    <w:name w:val="D9FF6ECD82F34328A509879745ED7341"/>
  </w:style>
  <w:style w:type="paragraph" w:customStyle="1" w:styleId="9853CDBD1876427AAEAB0DDEA7DC4EB7">
    <w:name w:val="9853CDBD1876427AAEAB0DDEA7DC4EB7"/>
  </w:style>
  <w:style w:type="paragraph" w:customStyle="1" w:styleId="80A02FB840FE4089A2BE65FD827C93FF">
    <w:name w:val="80A02FB840FE4089A2BE65FD827C93FF"/>
  </w:style>
  <w:style w:type="paragraph" w:customStyle="1" w:styleId="1CBADA2ED6114B8B9D2A4FC70875FBB3">
    <w:name w:val="1CBADA2ED6114B8B9D2A4FC70875FBB3"/>
  </w:style>
  <w:style w:type="paragraph" w:customStyle="1" w:styleId="8B3E995CBB7E4A70AE4AED56BEEBB07C">
    <w:name w:val="8B3E995CBB7E4A70AE4AED56BEEBB07C"/>
  </w:style>
  <w:style w:type="paragraph" w:customStyle="1" w:styleId="0EDE8CE47F764AC694E5EF8357503D83">
    <w:name w:val="0EDE8CE47F764AC694E5EF8357503D83"/>
  </w:style>
  <w:style w:type="paragraph" w:customStyle="1" w:styleId="AE0DC282F7F14848B9A1F4FAC72F32CE">
    <w:name w:val="AE0DC282F7F14848B9A1F4FAC72F32CE"/>
  </w:style>
  <w:style w:type="paragraph" w:customStyle="1" w:styleId="90B0257D428E4267A4EBE4F3C0068167">
    <w:name w:val="90B0257D428E4267A4EBE4F3C0068167"/>
  </w:style>
  <w:style w:type="paragraph" w:customStyle="1" w:styleId="65AE42087CED48BBBAB4C6855494609E">
    <w:name w:val="65AE42087CED48BBBAB4C6855494609E"/>
  </w:style>
  <w:style w:type="paragraph" w:customStyle="1" w:styleId="5ACC0B25242B432F861AE732FDE2C3F1">
    <w:name w:val="5ACC0B25242B432F861AE732FDE2C3F1"/>
  </w:style>
  <w:style w:type="paragraph" w:customStyle="1" w:styleId="1FF91B0195B1416793DC389561F0AF9E">
    <w:name w:val="1FF91B0195B1416793DC389561F0AF9E"/>
  </w:style>
  <w:style w:type="paragraph" w:customStyle="1" w:styleId="87ED5E52BA764720A6315594DE62EBCC">
    <w:name w:val="87ED5E52BA764720A6315594DE62EBCC"/>
  </w:style>
  <w:style w:type="paragraph" w:customStyle="1" w:styleId="6DA5C16F6C7C4596910263222BB607CE">
    <w:name w:val="6DA5C16F6C7C4596910263222BB607CE"/>
  </w:style>
  <w:style w:type="paragraph" w:customStyle="1" w:styleId="C3669455D9154DB9B99A344A54BA373C">
    <w:name w:val="C3669455D9154DB9B99A344A54BA373C"/>
  </w:style>
  <w:style w:type="paragraph" w:customStyle="1" w:styleId="EB58BEB71F7645548D787ABFFA148E86">
    <w:name w:val="EB58BEB71F7645548D787ABFFA148E86"/>
  </w:style>
  <w:style w:type="paragraph" w:customStyle="1" w:styleId="4C1864B56546487992AB1E33370B77CE">
    <w:name w:val="4C1864B56546487992AB1E33370B77CE"/>
  </w:style>
  <w:style w:type="paragraph" w:customStyle="1" w:styleId="ABCE61DD42564BAA944D4FE554B4D89A">
    <w:name w:val="ABCE61DD42564BAA944D4FE554B4D89A"/>
  </w:style>
  <w:style w:type="paragraph" w:customStyle="1" w:styleId="57438BD7400744DA8C96EADD1C602221">
    <w:name w:val="57438BD7400744DA8C96EADD1C602221"/>
  </w:style>
  <w:style w:type="paragraph" w:customStyle="1" w:styleId="5D11AA7773F546C0AD747E7999A1DED7">
    <w:name w:val="5D11AA7773F546C0AD747E7999A1DE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ISISPACE">
  <a:themeElements>
    <a:clrScheme name="ISISPACE">
      <a:dk1>
        <a:srgbClr val="0A1528"/>
      </a:dk1>
      <a:lt1>
        <a:srgbClr val="FFFFFF"/>
      </a:lt1>
      <a:dk2>
        <a:srgbClr val="152A51"/>
      </a:dk2>
      <a:lt2>
        <a:srgbClr val="E2E8E8"/>
      </a:lt2>
      <a:accent1>
        <a:srgbClr val="1E3C72"/>
      </a:accent1>
      <a:accent2>
        <a:srgbClr val="CA202E"/>
      </a:accent2>
      <a:accent3>
        <a:srgbClr val="CAD6D5"/>
      </a:accent3>
      <a:accent4>
        <a:srgbClr val="E6646D"/>
      </a:accent4>
      <a:accent5>
        <a:srgbClr val="2F5EB5"/>
      </a:accent5>
      <a:accent6>
        <a:srgbClr val="85A5DF"/>
      </a:accent6>
      <a:hlink>
        <a:srgbClr val="83151D"/>
      </a:hlink>
      <a:folHlink>
        <a:srgbClr val="420A0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5537E-6360-4AC8-B79E-676F0B845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ISIS-ENG-TPL-0002-Assembly_Manual-01_00.dotm</Template>
  <TotalTime>0</TotalTime>
  <Pages>13</Pages>
  <Words>2107</Words>
  <Characters>10262</Characters>
  <Application>Microsoft Office Word</Application>
  <DocSecurity>0</DocSecurity>
  <Lines>855</Lines>
  <Paragraphs>515</Paragraphs>
  <ScaleCrop>false</ScaleCrop>
  <HeadingPairs>
    <vt:vector size="2" baseType="variant">
      <vt:variant>
        <vt:lpstr>Title</vt:lpstr>
      </vt:variant>
      <vt:variant>
        <vt:i4>1</vt:i4>
      </vt:variant>
    </vt:vector>
  </HeadingPairs>
  <TitlesOfParts>
    <vt:vector size="1" baseType="lpstr">
      <vt:lpstr>OBC Assembly Procedure</vt:lpstr>
    </vt:vector>
  </TitlesOfParts>
  <Company/>
  <LinksUpToDate>false</LinksUpToDate>
  <CharactersWithSpaces>11854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OBC Assembly Procedure</dc:title>
  <dc:subject/>
  <dc:creator>C. Vos (CVOS)</dc:creator>
  <cp:keywords/>
  <dc:description/>
  <cp:lastModifiedBy>Hélio André dos Santos</cp:lastModifiedBy>
  <cp:revision>10</cp:revision>
  <dcterms:created xsi:type="dcterms:W3CDTF">2024-10-29T09:39:00Z</dcterms:created>
  <dcterms:modified xsi:type="dcterms:W3CDTF">2024-11-15T17:08:00Z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IS-DocID">
    <vt:lpwstr>ISIS-TVL2-PRC-0001</vt:lpwstr>
  </property>
  <property fmtid="{D5CDD505-2E9C-101B-9397-08002B2CF9AE}" pid="3" name="ISIS-DocDate">
    <vt:lpwstr>2024-11-15</vt:lpwstr>
  </property>
  <property fmtid="{D5CDD505-2E9C-101B-9397-08002B2CF9AE}" pid="4" name="ISIS-DocVersion">
    <vt:lpwstr>1.0</vt:lpwstr>
  </property>
  <property fmtid="{D5CDD505-2E9C-101B-9397-08002B2CF9AE}" pid="5" name="ISIS-DocProjAcro">
    <vt:lpwstr>QMS</vt:lpwstr>
  </property>
  <property fmtid="{D5CDD505-2E9C-101B-9397-08002B2CF9AE}" pid="6" name="ISIS-AuthByName">
    <vt:lpwstr/>
  </property>
  <property fmtid="{D5CDD505-2E9C-101B-9397-08002B2CF9AE}" pid="7" name="ISIS-AprovByName">
    <vt:lpwstr>[ApproverName]</vt:lpwstr>
  </property>
  <property fmtid="{D5CDD505-2E9C-101B-9397-08002B2CF9AE}" pid="8" name="ISIS-RevByName">
    <vt:lpwstr>H. Santos (HSAN)</vt:lpwstr>
  </property>
  <property fmtid="{D5CDD505-2E9C-101B-9397-08002B2CF9AE}" pid="9" name="ISIS-AuthByFunction">
    <vt:lpwstr/>
  </property>
  <property fmtid="{D5CDD505-2E9C-101B-9397-08002B2CF9AE}" pid="10" name="ISIS-AprovByFunction">
    <vt:lpwstr>[ApproverFunction]</vt:lpwstr>
  </property>
  <property fmtid="{D5CDD505-2E9C-101B-9397-08002B2CF9AE}" pid="11" name="ISIS-RevByFunction">
    <vt:lpwstr>SAIT Engineer</vt:lpwstr>
  </property>
  <property fmtid="{D5CDD505-2E9C-101B-9397-08002B2CF9AE}" pid="12" name="ISIS-Template">
    <vt:lpwstr>ENG-TPL0002-1.0</vt:lpwstr>
  </property>
  <property fmtid="{D5CDD505-2E9C-101B-9397-08002B2CF9AE}" pid="13" name="ISIS-Confidentiality">
    <vt:lpwstr>[ISISPACE IN CONFIDENCE]</vt:lpwstr>
  </property>
  <property fmtid="{D5CDD505-2E9C-101B-9397-08002B2CF9AE}" pid="14" name="ISIS-PrepByName">
    <vt:lpwstr>C. Vos (CVOS)</vt:lpwstr>
  </property>
  <property fmtid="{D5CDD505-2E9C-101B-9397-08002B2CF9AE}" pid="15" name="ISIS-PrepByFunction">
    <vt:lpwstr>SAIT Engineer</vt:lpwstr>
  </property>
  <property fmtid="{D5CDD505-2E9C-101B-9397-08002B2CF9AE}" pid="16" name="ISIS-ApprovByName">
    <vt:lpwstr>G. Ferreira (GFER)</vt:lpwstr>
  </property>
  <property fmtid="{D5CDD505-2E9C-101B-9397-08002B2CF9AE}" pid="17" name="ISIS-ApprovByFunction">
    <vt:lpwstr>QA/PA Engineer</vt:lpwstr>
  </property>
  <property fmtid="{D5CDD505-2E9C-101B-9397-08002B2CF9AE}" pid="18" name="ISIS-CINum">
    <vt:lpwstr>SS-001-003-001</vt:lpwstr>
  </property>
  <property fmtid="{D5CDD505-2E9C-101B-9397-08002B2CF9AE}" pid="19" name="ISIS-DRLId">
    <vt:lpwstr>N/A</vt:lpwstr>
  </property>
</Properties>
</file>